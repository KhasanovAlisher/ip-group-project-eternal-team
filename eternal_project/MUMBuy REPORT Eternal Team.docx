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ADF1A" w14:textId="77777777" w:rsidR="00E279B8" w:rsidRDefault="00E279B8" w:rsidP="00092B3E">
      <w:pPr>
        <w:pStyle w:val="a7"/>
        <w:jc w:val="left"/>
      </w:pPr>
    </w:p>
    <w:p w14:paraId="34CDDD1C" w14:textId="77777777" w:rsidR="00E279B8" w:rsidRPr="006F18DB" w:rsidRDefault="00092B3E" w:rsidP="00E279B8">
      <w:pPr>
        <w:pStyle w:val="a7"/>
        <w:rPr>
          <w:color w:val="503D1B" w:themeColor="background2" w:themeShade="40"/>
          <w:lang w:val="en-US"/>
        </w:rPr>
      </w:pPr>
      <w:r w:rsidRPr="006F18DB">
        <w:rPr>
          <w:color w:val="503D1B" w:themeColor="background2" w:themeShade="40"/>
          <w:lang w:val="en-US"/>
        </w:rPr>
        <w:t>MaY 10, 2020</w:t>
      </w:r>
    </w:p>
    <w:p w14:paraId="58A84DF7" w14:textId="77777777" w:rsidR="00E279B8" w:rsidRPr="00092B3E" w:rsidRDefault="00C17468" w:rsidP="002B21AE">
      <w:pPr>
        <w:pStyle w:val="af2"/>
        <w:tabs>
          <w:tab w:val="left" w:pos="6282"/>
        </w:tabs>
        <w:rPr>
          <w:lang w:val="en-US"/>
        </w:rPr>
      </w:pPr>
      <w:r w:rsidRPr="00092B3E">
        <w:rPr>
          <w:lang w:eastAsia="ru-RU"/>
        </w:rPr>
        <mc:AlternateContent>
          <mc:Choice Requires="wps">
            <w:drawing>
              <wp:anchor distT="45720" distB="45720" distL="114300" distR="114300" simplePos="0" relativeHeight="251662336" behindDoc="0" locked="0" layoutInCell="1" allowOverlap="1" wp14:anchorId="7DE39E98" wp14:editId="204839F0">
                <wp:simplePos x="0" y="0"/>
                <wp:positionH relativeFrom="column">
                  <wp:posOffset>769620</wp:posOffset>
                </wp:positionH>
                <wp:positionV relativeFrom="paragraph">
                  <wp:posOffset>5945845</wp:posOffset>
                </wp:positionV>
                <wp:extent cx="1638300" cy="444500"/>
                <wp:effectExtent l="0" t="0" r="0" b="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4445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3BF84D" w14:textId="0C73E8FB" w:rsidR="00092B3E" w:rsidRPr="00092B3E" w:rsidRDefault="00D569F9">
                            <w:pPr>
                              <w:rPr>
                                <w:color w:val="0070C0"/>
                                <w:sz w:val="32"/>
                              </w:rPr>
                            </w:pPr>
                            <w:hyperlink r:id="rId7" w:history="1">
                              <w:r w:rsidR="00092B3E">
                                <w:rPr>
                                  <w:rStyle w:val="10"/>
                                  <w:color w:val="0070C0"/>
                                  <w:sz w:val="32"/>
                                  <w:lang w:val="en-US"/>
                                </w:rPr>
                                <w:t>WEBSITE</w:t>
                              </w:r>
                              <w:r w:rsidR="00092B3E" w:rsidRPr="00092B3E">
                                <w:rPr>
                                  <w:rStyle w:val="10"/>
                                  <w:color w:val="0070C0"/>
                                  <w:sz w:val="32"/>
                                  <w:lang w:val="en-US"/>
                                </w:rPr>
                                <w:t xml:space="preserve"> LINK</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E39E98" id="_x0000_t202" coordsize="21600,21600" o:spt="202" path="m,l,21600r21600,l21600,xe">
                <v:stroke joinstyle="miter"/>
                <v:path gradientshapeok="t" o:connecttype="rect"/>
              </v:shapetype>
              <v:shape id="Надпись 2" o:spid="_x0000_s1026" type="#_x0000_t202" style="position:absolute;left:0;text-align:left;margin-left:60.6pt;margin-top:468.2pt;width:129pt;height: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" filled="f" stroked="f">
                <v:textbox>
                  <w:txbxContent>
                    <w:p w14:paraId="4E3BF84D" w14:textId="0C73E8FB" w:rsidR="00092B3E" w:rsidRPr="00092B3E" w:rsidRDefault="002F2A68">
                      <w:pPr>
                        <w:rPr>
                          <w:color w:val="0070C0"/>
                          <w:sz w:val="32"/>
                        </w:rPr>
                      </w:pPr>
                      <w:hyperlink r:id="rId8" w:history="1">
                        <w:r w:rsidR="00092B3E">
                          <w:rPr>
                            <w:rStyle w:val="10"/>
                            <w:color w:val="0070C0"/>
                            <w:sz w:val="32"/>
                            <w:lang w:val="en-US"/>
                          </w:rPr>
                          <w:t>WEBSITE</w:t>
                        </w:r>
                        <w:r w:rsidR="00092B3E" w:rsidRPr="00092B3E">
                          <w:rPr>
                            <w:rStyle w:val="10"/>
                            <w:color w:val="0070C0"/>
                            <w:sz w:val="32"/>
                            <w:lang w:val="en-US"/>
                          </w:rPr>
                          <w:t xml:space="preserve"> LINK</w:t>
                        </w:r>
                      </w:hyperlink>
                    </w:p>
                  </w:txbxContent>
                </v:textbox>
                <w10:wrap type="square"/>
              </v:shape>
            </w:pict>
          </mc:Fallback>
        </mc:AlternateContent>
      </w:r>
      <w:r w:rsidRPr="00092B3E">
        <w:rPr>
          <w:lang w:eastAsia="ru-RU"/>
        </w:rPr>
        <mc:AlternateContent>
          <mc:Choice Requires="wps">
            <w:drawing>
              <wp:anchor distT="45720" distB="45720" distL="114300" distR="114300" simplePos="0" relativeHeight="251664384" behindDoc="1" locked="0" layoutInCell="1" allowOverlap="1" wp14:anchorId="0DE36476" wp14:editId="6791C627">
                <wp:simplePos x="0" y="0"/>
                <wp:positionH relativeFrom="column">
                  <wp:posOffset>3129118</wp:posOffset>
                </wp:positionH>
                <wp:positionV relativeFrom="paragraph">
                  <wp:posOffset>5130165</wp:posOffset>
                </wp:positionV>
                <wp:extent cx="3021330" cy="1176655"/>
                <wp:effectExtent l="0" t="0" r="0" b="4445"/>
                <wp:wrapNone/>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1176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9C6D11" w14:textId="77777777" w:rsidR="006F18DB" w:rsidRDefault="006F18DB" w:rsidP="006F18DB">
                            <w:pPr>
                              <w:jc w:val="center"/>
                              <w:rPr>
                                <w:color w:val="503D1B" w:themeColor="background2" w:themeShade="40"/>
                                <w:sz w:val="32"/>
                                <w:lang w:val="en-US"/>
                              </w:rPr>
                            </w:pPr>
                            <w:r w:rsidRPr="006F18DB">
                              <w:rPr>
                                <w:color w:val="503D1B" w:themeColor="background2" w:themeShade="40"/>
                                <w:sz w:val="32"/>
                                <w:lang w:val="en-US"/>
                              </w:rPr>
                              <w:t>MUM</w:t>
                            </w:r>
                            <w:r>
                              <w:rPr>
                                <w:color w:val="503D1B" w:themeColor="background2" w:themeShade="40"/>
                                <w:sz w:val="32"/>
                                <w:lang w:val="en-US"/>
                              </w:rPr>
                              <w:t>BUY</w:t>
                            </w:r>
                          </w:p>
                          <w:p w14:paraId="3F1102E9" w14:textId="77777777" w:rsidR="006F18DB" w:rsidRDefault="006F18DB" w:rsidP="006F18DB">
                            <w:pPr>
                              <w:jc w:val="center"/>
                              <w:rPr>
                                <w:color w:val="503D1B" w:themeColor="background2" w:themeShade="40"/>
                                <w:sz w:val="32"/>
                                <w:lang w:val="en-US"/>
                              </w:rPr>
                            </w:pPr>
                            <w:r>
                              <w:rPr>
                                <w:color w:val="503D1B" w:themeColor="background2" w:themeShade="40"/>
                                <w:sz w:val="32"/>
                                <w:lang w:val="en-US"/>
                              </w:rPr>
                              <w:t>You and your mum’s money. I</w:t>
                            </w:r>
                            <w:r w:rsidRPr="006F18DB">
                              <w:rPr>
                                <w:color w:val="503D1B" w:themeColor="background2" w:themeShade="40"/>
                                <w:sz w:val="32"/>
                                <w:lang w:val="en-US"/>
                              </w:rPr>
                              <w:t>ncredible symbiosis</w:t>
                            </w:r>
                          </w:p>
                          <w:p w14:paraId="0AA98767" w14:textId="77777777" w:rsidR="006F18DB" w:rsidRPr="006F18DB" w:rsidRDefault="006F18DB">
                            <w:pPr>
                              <w:rPr>
                                <w:color w:val="503D1B" w:themeColor="background2" w:themeShade="40"/>
                                <w:sz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36476" id="_x0000_s1027" type="#_x0000_t202" style="position:absolute;left:0;text-align:left;margin-left:246.4pt;margin-top:403.95pt;width:237.9pt;height:92.6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" filled="f" stroked="f">
                <v:textbox>
                  <w:txbxContent>
                    <w:p w14:paraId="4F9C6D11" w14:textId="77777777" w:rsidR="006F18DB" w:rsidRDefault="006F18DB" w:rsidP="006F18DB">
                      <w:pPr>
                        <w:jc w:val="center"/>
                        <w:rPr>
                          <w:color w:val="503D1B" w:themeColor="background2" w:themeShade="40"/>
                          <w:sz w:val="32"/>
                          <w:lang w:val="en-US"/>
                        </w:rPr>
                      </w:pPr>
                      <w:r w:rsidRPr="006F18DB">
                        <w:rPr>
                          <w:color w:val="503D1B" w:themeColor="background2" w:themeShade="40"/>
                          <w:sz w:val="32"/>
                          <w:lang w:val="en-US"/>
                        </w:rPr>
                        <w:t>MUM</w:t>
                      </w:r>
                      <w:r>
                        <w:rPr>
                          <w:color w:val="503D1B" w:themeColor="background2" w:themeShade="40"/>
                          <w:sz w:val="32"/>
                          <w:lang w:val="en-US"/>
                        </w:rPr>
                        <w:t>BUY</w:t>
                      </w:r>
                    </w:p>
                    <w:p w14:paraId="3F1102E9" w14:textId="77777777" w:rsidR="006F18DB" w:rsidRDefault="006F18DB" w:rsidP="006F18DB">
                      <w:pPr>
                        <w:jc w:val="center"/>
                        <w:rPr>
                          <w:color w:val="503D1B" w:themeColor="background2" w:themeShade="40"/>
                          <w:sz w:val="32"/>
                          <w:lang w:val="en-US"/>
                        </w:rPr>
                      </w:pPr>
                      <w:r>
                        <w:rPr>
                          <w:color w:val="503D1B" w:themeColor="background2" w:themeShade="40"/>
                          <w:sz w:val="32"/>
                          <w:lang w:val="en-US"/>
                        </w:rPr>
                        <w:t>You and your mum’s money. I</w:t>
                      </w:r>
                      <w:r w:rsidRPr="006F18DB">
                        <w:rPr>
                          <w:color w:val="503D1B" w:themeColor="background2" w:themeShade="40"/>
                          <w:sz w:val="32"/>
                          <w:lang w:val="en-US"/>
                        </w:rPr>
                        <w:t>ncredible symbiosis</w:t>
                      </w:r>
                    </w:p>
                    <w:p w14:paraId="0AA98767" w14:textId="77777777" w:rsidR="006F18DB" w:rsidRPr="006F18DB" w:rsidRDefault="006F18DB">
                      <w:pPr>
                        <w:rPr>
                          <w:color w:val="503D1B" w:themeColor="background2" w:themeShade="40"/>
                          <w:sz w:val="32"/>
                          <w:lang w:val="en-US"/>
                        </w:rPr>
                      </w:pPr>
                    </w:p>
                  </w:txbxContent>
                </v:textbox>
              </v:shape>
            </w:pict>
          </mc:Fallback>
        </mc:AlternateContent>
      </w:r>
      <w:r w:rsidRPr="00092B3E">
        <w:rPr>
          <w:lang w:eastAsia="ru-RU"/>
        </w:rPr>
        <mc:AlternateContent>
          <mc:Choice Requires="wps">
            <w:drawing>
              <wp:anchor distT="45720" distB="45720" distL="114300" distR="114300" simplePos="0" relativeHeight="251660288" behindDoc="0" locked="0" layoutInCell="1" allowOverlap="1" wp14:anchorId="5E6BA45A" wp14:editId="628CF6E5">
                <wp:simplePos x="0" y="0"/>
                <wp:positionH relativeFrom="column">
                  <wp:posOffset>803954</wp:posOffset>
                </wp:positionH>
                <wp:positionV relativeFrom="paragraph">
                  <wp:posOffset>5748655</wp:posOffset>
                </wp:positionV>
                <wp:extent cx="1384300" cy="457200"/>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89A138" w14:textId="77777777" w:rsidR="00092B3E" w:rsidRPr="00092B3E" w:rsidRDefault="00D569F9">
                            <w:pPr>
                              <w:rPr>
                                <w:color w:val="0070C0"/>
                                <w:sz w:val="32"/>
                              </w:rPr>
                            </w:pPr>
                            <w:hyperlink r:id="rId9" w:history="1">
                              <w:r w:rsidR="00092B3E" w:rsidRPr="00092B3E">
                                <w:rPr>
                                  <w:rStyle w:val="afc"/>
                                  <w:color w:val="0070C0"/>
                                  <w:sz w:val="32"/>
                                  <w:lang w:val="en-US"/>
                                </w:rPr>
                                <w:t>GITHUB LINK</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BA45A" id="_x0000_s1028" type="#_x0000_t202" style="position:absolute;left:0;text-align:left;margin-left:63.3pt;margin-top:452.65pt;width:109pt;height:3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" filled="f" stroked="f">
                <v:textbox>
                  <w:txbxContent>
                    <w:p w14:paraId="6489A138" w14:textId="77777777" w:rsidR="00092B3E" w:rsidRPr="00092B3E" w:rsidRDefault="002F2A68">
                      <w:pPr>
                        <w:rPr>
                          <w:color w:val="0070C0"/>
                          <w:sz w:val="32"/>
                        </w:rPr>
                      </w:pPr>
                      <w:hyperlink r:id="rId10" w:history="1">
                        <w:r w:rsidR="00092B3E" w:rsidRPr="00092B3E">
                          <w:rPr>
                            <w:rStyle w:val="afc"/>
                            <w:color w:val="0070C0"/>
                            <w:sz w:val="32"/>
                            <w:lang w:val="en-US"/>
                          </w:rPr>
                          <w:t>GITHUB LINK</w:t>
                        </w:r>
                      </w:hyperlink>
                    </w:p>
                  </w:txbxContent>
                </v:textbox>
                <w10:wrap type="square"/>
              </v:shape>
            </w:pict>
          </mc:Fallback>
        </mc:AlternateContent>
      </w:r>
      <w:r w:rsidR="00092B3E">
        <w:rPr>
          <w:lang w:eastAsia="ru-RU"/>
        </w:rPr>
        <w:drawing>
          <wp:anchor distT="0" distB="0" distL="114300" distR="114300" simplePos="0" relativeHeight="251658240" behindDoc="1" locked="0" layoutInCell="1" allowOverlap="1" wp14:anchorId="54E8A61A" wp14:editId="7C391765">
            <wp:simplePos x="0" y="0"/>
            <wp:positionH relativeFrom="margin">
              <wp:posOffset>101600</wp:posOffset>
            </wp:positionH>
            <wp:positionV relativeFrom="paragraph">
              <wp:posOffset>2409825</wp:posOffset>
            </wp:positionV>
            <wp:extent cx="3352800" cy="3220720"/>
            <wp:effectExtent l="0" t="0" r="0" b="0"/>
            <wp:wrapTight wrapText="bothSides">
              <wp:wrapPolygon edited="0">
                <wp:start x="0" y="0"/>
                <wp:lineTo x="0" y="21464"/>
                <wp:lineTo x="21477" y="21464"/>
                <wp:lineTo x="2147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52800" cy="3220720"/>
                    </a:xfrm>
                    <a:prstGeom prst="rect">
                      <a:avLst/>
                    </a:prstGeom>
                  </pic:spPr>
                </pic:pic>
              </a:graphicData>
            </a:graphic>
            <wp14:sizeRelH relativeFrom="margin">
              <wp14:pctWidth>0</wp14:pctWidth>
            </wp14:sizeRelH>
            <wp14:sizeRelV relativeFrom="margin">
              <wp14:pctHeight>0</wp14:pctHeight>
            </wp14:sizeRelV>
          </wp:anchor>
        </w:drawing>
      </w:r>
      <w:r w:rsidR="00092B3E">
        <w:rPr>
          <w:lang w:val="en-US"/>
        </w:rPr>
        <w:t>ETERNAL TEAM PROJECT WORK</w:t>
      </w:r>
    </w:p>
    <w:p w14:paraId="4BC3F1EB" w14:textId="77777777" w:rsidR="00907CBB" w:rsidRDefault="00092B3E" w:rsidP="00C17468">
      <w:pPr>
        <w:jc w:val="right"/>
        <w:rPr>
          <w:noProof/>
          <w:lang w:val="en-US"/>
        </w:rPr>
      </w:pPr>
      <w:r>
        <w:rPr>
          <w:noProof/>
          <w:lang w:val="en-US"/>
        </w:rPr>
        <w:t>Members:</w:t>
      </w:r>
    </w:p>
    <w:p w14:paraId="3724A182" w14:textId="6104DCB4" w:rsidR="00092B3E" w:rsidRDefault="003A6DF4" w:rsidP="00C17468">
      <w:pPr>
        <w:jc w:val="right"/>
        <w:rPr>
          <w:noProof/>
          <w:lang w:val="en-US"/>
        </w:rPr>
      </w:pPr>
      <w:r>
        <w:rPr>
          <w:noProof/>
          <w:lang w:val="en-US"/>
        </w:rPr>
        <w:t xml:space="preserve">Group leader: </w:t>
      </w:r>
      <w:r w:rsidR="00092B3E">
        <w:rPr>
          <w:noProof/>
          <w:lang w:val="en-US"/>
        </w:rPr>
        <w:t>Rustamkhonov M.</w:t>
      </w:r>
      <w:r w:rsidR="00C17468">
        <w:rPr>
          <w:noProof/>
          <w:lang w:val="en-US"/>
        </w:rPr>
        <w:t xml:space="preserve"> U1810128</w:t>
      </w:r>
    </w:p>
    <w:p w14:paraId="1354C99A" w14:textId="77777777" w:rsidR="00092B3E" w:rsidRDefault="00092B3E" w:rsidP="00C17468">
      <w:pPr>
        <w:jc w:val="right"/>
        <w:rPr>
          <w:noProof/>
          <w:lang w:val="en-US"/>
        </w:rPr>
      </w:pPr>
      <w:r>
        <w:rPr>
          <w:noProof/>
          <w:lang w:val="en-US"/>
        </w:rPr>
        <w:t>Khasanov A.</w:t>
      </w:r>
      <w:r w:rsidR="00C17468">
        <w:rPr>
          <w:noProof/>
          <w:lang w:val="en-US"/>
        </w:rPr>
        <w:t xml:space="preserve"> U1810256</w:t>
      </w:r>
    </w:p>
    <w:p w14:paraId="36C6D676" w14:textId="77777777" w:rsidR="00C17468" w:rsidRDefault="00C17468" w:rsidP="00C17468">
      <w:pPr>
        <w:jc w:val="right"/>
        <w:rPr>
          <w:noProof/>
          <w:lang w:val="en-US"/>
        </w:rPr>
      </w:pPr>
      <w:r>
        <w:rPr>
          <w:noProof/>
          <w:lang w:val="en-US"/>
        </w:rPr>
        <w:t>Alidjanov S. U1810234</w:t>
      </w:r>
    </w:p>
    <w:p w14:paraId="051E4B95" w14:textId="77777777" w:rsidR="00092B3E" w:rsidRDefault="00C17468" w:rsidP="00C17468">
      <w:pPr>
        <w:jc w:val="right"/>
        <w:rPr>
          <w:noProof/>
          <w:lang w:val="en-US"/>
        </w:rPr>
      </w:pPr>
      <w:r>
        <w:rPr>
          <w:noProof/>
          <w:lang w:val="en-US"/>
        </w:rPr>
        <w:t>Khursandov</w:t>
      </w:r>
      <w:r w:rsidRPr="00C17468">
        <w:rPr>
          <w:noProof/>
          <w:lang w:val="en-US"/>
        </w:rPr>
        <w:t xml:space="preserve"> </w:t>
      </w:r>
      <w:r>
        <w:rPr>
          <w:noProof/>
          <w:lang w:val="en-US"/>
        </w:rPr>
        <w:t>S. U1810131</w:t>
      </w:r>
    </w:p>
    <w:p w14:paraId="76463704" w14:textId="77777777" w:rsidR="00C17468" w:rsidRDefault="00C17468" w:rsidP="00C17468">
      <w:pPr>
        <w:jc w:val="right"/>
        <w:rPr>
          <w:noProof/>
          <w:lang w:val="en-US"/>
        </w:rPr>
      </w:pPr>
      <w:r>
        <w:rPr>
          <w:noProof/>
          <w:lang w:val="en-US"/>
        </w:rPr>
        <w:t>Karimov B. U1810148</w:t>
      </w:r>
    </w:p>
    <w:p w14:paraId="7EB994E0" w14:textId="77777777" w:rsidR="00C17468" w:rsidRPr="00C17468" w:rsidRDefault="00C17468" w:rsidP="00C17468">
      <w:pPr>
        <w:jc w:val="right"/>
        <w:rPr>
          <w:noProof/>
          <w:lang w:val="en-US"/>
        </w:rPr>
      </w:pPr>
      <w:r>
        <w:rPr>
          <w:noProof/>
          <w:lang w:val="en-US"/>
        </w:rPr>
        <w:t>Kasimova K. U1810134</w:t>
      </w:r>
    </w:p>
    <w:p w14:paraId="30916277" w14:textId="77777777" w:rsidR="00907CBB" w:rsidRPr="002101B4" w:rsidRDefault="00D569F9">
      <w:pPr>
        <w:pStyle w:val="1"/>
        <w:rPr>
          <w:lang w:val="en-US"/>
        </w:rPr>
      </w:pPr>
      <w:sdt>
        <w:sdtPr>
          <w:rPr>
            <w:lang w:val="en-US"/>
          </w:rPr>
          <w:alias w:val="Введите название:"/>
          <w:tag w:val=""/>
          <w:id w:val="1901021919"/>
          <w:placeholder>
            <w:docPart w:val="4EAEE6DE5A974F09B38D1840E77CA15B"/>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DF78C5" w:rsidRPr="00DF78C5">
            <w:rPr>
              <w:lang w:val="en-US"/>
            </w:rPr>
            <w:t>REPORT</w:t>
          </w:r>
        </w:sdtContent>
      </w:sdt>
    </w:p>
    <w:p w14:paraId="547B4A44" w14:textId="77777777" w:rsidR="00907CBB" w:rsidRPr="002101B4" w:rsidRDefault="002101B4">
      <w:pPr>
        <w:pStyle w:val="2"/>
        <w:rPr>
          <w:lang w:val="en-US"/>
        </w:rPr>
      </w:pPr>
      <w:r>
        <w:rPr>
          <w:lang w:val="en-US"/>
        </w:rPr>
        <w:t>MAIN IDEA</w:t>
      </w:r>
    </w:p>
    <w:p w14:paraId="18DD0725" w14:textId="77777777" w:rsidR="00907CBB" w:rsidRPr="002101B4" w:rsidRDefault="002101B4" w:rsidP="0013265A">
      <w:pPr>
        <w:ind w:firstLine="648"/>
        <w:rPr>
          <w:lang w:val="en-US"/>
        </w:rPr>
      </w:pPr>
      <w:r w:rsidRPr="002101B4">
        <w:rPr>
          <w:lang w:val="en-US"/>
        </w:rPr>
        <w:t>Based on the current situation, when receiving design work, our group immediately took up the idea of ​​an online store. The group approached very creatively in choosing the name of the project. In the end, we chose the name of the project that is associated and is a direct request to our mothers to buy what we want. It was also very in tune with the name of the city. It would be symbolic if this company was based in the city of Mumbai. The division of the work was not difficult, since everything was described in the instructions. Our team was divided into two groups, the first began to register all the functions, registration, work with databases, while the second group set about designing the site.</w:t>
      </w:r>
    </w:p>
    <w:p w14:paraId="7267D441" w14:textId="77777777" w:rsidR="00907CBB" w:rsidRPr="0013265A" w:rsidRDefault="00BF0920">
      <w:pPr>
        <w:pStyle w:val="3"/>
        <w:rPr>
          <w:lang w:val="en-US"/>
        </w:rPr>
      </w:pPr>
      <w:r>
        <w:rPr>
          <w:lang w:val="en-US"/>
        </w:rPr>
        <w:t>PROJECT STATUS</w:t>
      </w:r>
    </w:p>
    <w:tbl>
      <w:tblPr>
        <w:tblStyle w:val="-120"/>
        <w:tblW w:w="5000" w:type="pct"/>
        <w:tblCellMar>
          <w:left w:w="0" w:type="dxa"/>
          <w:right w:w="0" w:type="dxa"/>
        </w:tblCellMar>
        <w:tblLook w:val="06A0" w:firstRow="1" w:lastRow="0" w:firstColumn="1" w:lastColumn="0" w:noHBand="1" w:noVBand="1"/>
        <w:tblDescription w:val="Таблица для ввода сведений о проектном взаимодействии "/>
      </w:tblPr>
      <w:tblGrid>
        <w:gridCol w:w="2612"/>
        <w:gridCol w:w="5043"/>
        <w:gridCol w:w="1366"/>
      </w:tblGrid>
      <w:tr w:rsidR="00A957C1" w14:paraId="16E1CDA1" w14:textId="77777777" w:rsidTr="00A957C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12" w:type="dxa"/>
            <w:tcBorders>
              <w:top w:val="nil"/>
              <w:left w:val="nil"/>
            </w:tcBorders>
            <w:vAlign w:val="bottom"/>
          </w:tcPr>
          <w:p w14:paraId="1446BC33" w14:textId="77777777" w:rsidR="00A957C1" w:rsidRDefault="00A957C1" w:rsidP="0013265A">
            <w:pPr>
              <w:pStyle w:val="af5"/>
            </w:pPr>
          </w:p>
        </w:tc>
        <w:tc>
          <w:tcPr>
            <w:tcW w:w="5043" w:type="dxa"/>
            <w:tcBorders>
              <w:top w:val="nil"/>
            </w:tcBorders>
            <w:vAlign w:val="bottom"/>
          </w:tcPr>
          <w:p w14:paraId="78AEAA4B" w14:textId="77777777" w:rsidR="00A957C1" w:rsidRPr="0013265A" w:rsidRDefault="00A957C1" w:rsidP="0013265A">
            <w:pPr>
              <w:pStyle w:val="af5"/>
              <w:cnfStyle w:val="100000000000" w:firstRow="1" w:lastRow="0" w:firstColumn="0" w:lastColumn="0" w:oddVBand="0" w:evenVBand="0" w:oddHBand="0" w:evenHBand="0" w:firstRowFirstColumn="0" w:firstRowLastColumn="0" w:lastRowFirstColumn="0" w:lastRowLastColumn="0"/>
              <w:rPr>
                <w:lang w:val="en-US"/>
              </w:rPr>
            </w:pPr>
            <w:r>
              <w:rPr>
                <w:lang w:val="en-US"/>
              </w:rPr>
              <w:t>Tasks</w:t>
            </w:r>
          </w:p>
        </w:tc>
        <w:tc>
          <w:tcPr>
            <w:tcW w:w="1366" w:type="dxa"/>
            <w:tcBorders>
              <w:top w:val="nil"/>
            </w:tcBorders>
          </w:tcPr>
          <w:p w14:paraId="5FC8012C" w14:textId="77777777" w:rsidR="00A957C1" w:rsidRPr="00662E58" w:rsidRDefault="00662E58" w:rsidP="0013265A">
            <w:pPr>
              <w:pStyle w:val="af5"/>
              <w:cnfStyle w:val="100000000000" w:firstRow="1" w:lastRow="0" w:firstColumn="0" w:lastColumn="0" w:oddVBand="0" w:evenVBand="0" w:oddHBand="0" w:evenHBand="0" w:firstRowFirstColumn="0" w:firstRowLastColumn="0" w:lastRowFirstColumn="0" w:lastRowLastColumn="0"/>
            </w:pPr>
            <w:r>
              <w:rPr>
                <w:lang w:val="en-US"/>
              </w:rPr>
              <w:t>Mark</w:t>
            </w:r>
          </w:p>
        </w:tc>
      </w:tr>
      <w:tr w:rsidR="00A957C1" w:rsidRPr="00AF5207" w14:paraId="4ABA77ED"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6F9A4864" w14:textId="77777777" w:rsidR="00A957C1" w:rsidRPr="0013265A" w:rsidRDefault="00A957C1">
            <w:pPr>
              <w:pStyle w:val="af5"/>
              <w:rPr>
                <w:b w:val="0"/>
              </w:rPr>
            </w:pPr>
            <w:proofErr w:type="spellStart"/>
            <w:r w:rsidRPr="0013265A">
              <w:rPr>
                <w:rStyle w:val="fontstyle01"/>
                <w:b/>
              </w:rPr>
              <w:t>Content</w:t>
            </w:r>
            <w:proofErr w:type="spellEnd"/>
            <w:r w:rsidRPr="0013265A">
              <w:rPr>
                <w:rStyle w:val="fontstyle01"/>
                <w:b/>
              </w:rPr>
              <w:t xml:space="preserve"> (</w:t>
            </w:r>
            <w:proofErr w:type="spellStart"/>
            <w:r w:rsidRPr="0013265A">
              <w:rPr>
                <w:rStyle w:val="fontstyle01"/>
                <w:b/>
              </w:rPr>
              <w:t>weight</w:t>
            </w:r>
            <w:proofErr w:type="spellEnd"/>
            <w:r w:rsidRPr="0013265A">
              <w:rPr>
                <w:rStyle w:val="fontstyle01"/>
                <w:b/>
              </w:rPr>
              <w:t xml:space="preserve"> 20%)</w:t>
            </w:r>
          </w:p>
        </w:tc>
        <w:tc>
          <w:tcPr>
            <w:tcW w:w="5043" w:type="dxa"/>
          </w:tcPr>
          <w:p w14:paraId="0CD8194B" w14:textId="77777777" w:rsidR="00A957C1" w:rsidRPr="00BF0920" w:rsidRDefault="00A957C1" w:rsidP="00BF0920">
            <w:pPr>
              <w:pStyle w:val="af5"/>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Landing page, About page, product and </w:t>
            </w:r>
            <w:proofErr w:type="gramStart"/>
            <w:r>
              <w:rPr>
                <w:lang w:val="en-US"/>
              </w:rPr>
              <w:t>users</w:t>
            </w:r>
            <w:proofErr w:type="gramEnd"/>
            <w:r>
              <w:rPr>
                <w:lang w:val="en-US"/>
              </w:rPr>
              <w:t xml:space="preserve"> pages.</w:t>
            </w:r>
          </w:p>
        </w:tc>
        <w:tc>
          <w:tcPr>
            <w:tcW w:w="1366" w:type="dxa"/>
          </w:tcPr>
          <w:p w14:paraId="594F1A8D" w14:textId="77777777" w:rsidR="00A957C1" w:rsidRDefault="00A957C1" w:rsidP="00BF0920">
            <w:pPr>
              <w:pStyle w:val="af5"/>
              <w:cnfStyle w:val="000000000000" w:firstRow="0" w:lastRow="0" w:firstColumn="0" w:lastColumn="0" w:oddVBand="0" w:evenVBand="0" w:oddHBand="0" w:evenHBand="0" w:firstRowFirstColumn="0" w:firstRowLastColumn="0" w:lastRowFirstColumn="0" w:lastRowLastColumn="0"/>
              <w:rPr>
                <w:lang w:val="en-US"/>
              </w:rPr>
            </w:pPr>
          </w:p>
        </w:tc>
      </w:tr>
      <w:tr w:rsidR="00A957C1" w:rsidRPr="008F1C0E" w14:paraId="0F888502"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6E979DBB" w14:textId="77777777" w:rsidR="00A957C1" w:rsidRPr="0013265A" w:rsidRDefault="00A957C1">
            <w:pPr>
              <w:pStyle w:val="af5"/>
              <w:rPr>
                <w:b w:val="0"/>
              </w:rPr>
            </w:pPr>
            <w:proofErr w:type="spellStart"/>
            <w:r w:rsidRPr="0013265A">
              <w:rPr>
                <w:rStyle w:val="fontstyle01"/>
                <w:b/>
              </w:rPr>
              <w:t>Look</w:t>
            </w:r>
            <w:proofErr w:type="spellEnd"/>
            <w:r w:rsidRPr="0013265A">
              <w:rPr>
                <w:rStyle w:val="fontstyle01"/>
                <w:b/>
              </w:rPr>
              <w:t xml:space="preserve"> </w:t>
            </w:r>
            <w:proofErr w:type="spellStart"/>
            <w:r w:rsidRPr="0013265A">
              <w:rPr>
                <w:rStyle w:val="fontstyle01"/>
                <w:b/>
              </w:rPr>
              <w:t>and</w:t>
            </w:r>
            <w:proofErr w:type="spellEnd"/>
            <w:r w:rsidRPr="0013265A">
              <w:rPr>
                <w:rStyle w:val="fontstyle01"/>
                <w:b/>
              </w:rPr>
              <w:t xml:space="preserve"> </w:t>
            </w:r>
            <w:proofErr w:type="spellStart"/>
            <w:r w:rsidRPr="0013265A">
              <w:rPr>
                <w:rStyle w:val="fontstyle01"/>
                <w:b/>
              </w:rPr>
              <w:t>Feel</w:t>
            </w:r>
            <w:proofErr w:type="spellEnd"/>
            <w:r w:rsidRPr="0013265A">
              <w:rPr>
                <w:rStyle w:val="fontstyle01"/>
                <w:b/>
              </w:rPr>
              <w:t xml:space="preserve"> (</w:t>
            </w:r>
            <w:proofErr w:type="spellStart"/>
            <w:r w:rsidRPr="0013265A">
              <w:rPr>
                <w:rStyle w:val="fontstyle01"/>
                <w:b/>
              </w:rPr>
              <w:t>weight</w:t>
            </w:r>
            <w:proofErr w:type="spellEnd"/>
            <w:r w:rsidRPr="0013265A">
              <w:rPr>
                <w:rStyle w:val="fontstyle01"/>
                <w:b/>
              </w:rPr>
              <w:t xml:space="preserve"> 10%)</w:t>
            </w:r>
          </w:p>
        </w:tc>
        <w:tc>
          <w:tcPr>
            <w:tcW w:w="5043" w:type="dxa"/>
          </w:tcPr>
          <w:p w14:paraId="498AF895" w14:textId="77777777" w:rsidR="00A957C1" w:rsidRPr="00BF0920" w:rsidRDefault="00A957C1" w:rsidP="008F1C0E">
            <w:pPr>
              <w:pStyle w:val="af5"/>
              <w:cnfStyle w:val="000000000000" w:firstRow="0" w:lastRow="0" w:firstColumn="0" w:lastColumn="0" w:oddVBand="0" w:evenVBand="0" w:oddHBand="0" w:evenHBand="0" w:firstRowFirstColumn="0" w:firstRowLastColumn="0" w:lastRowFirstColumn="0" w:lastRowLastColumn="0"/>
              <w:rPr>
                <w:lang w:val="en-US"/>
              </w:rPr>
            </w:pPr>
            <w:r>
              <w:rPr>
                <w:lang w:val="en-US"/>
              </w:rPr>
              <w:t>First design was created using figma.com(</w:t>
            </w:r>
            <w:hyperlink r:id="rId12" w:history="1">
              <w:r w:rsidRPr="008F1C0E">
                <w:rPr>
                  <w:rStyle w:val="afc"/>
                  <w:lang w:val="en-US"/>
                </w:rPr>
                <w:t>link</w:t>
              </w:r>
            </w:hyperlink>
            <w:r>
              <w:rPr>
                <w:lang w:val="en-US"/>
              </w:rPr>
              <w:t>). Then looking to it layouts, navbars and contents were created. More or less looking like in design above.</w:t>
            </w:r>
          </w:p>
        </w:tc>
        <w:tc>
          <w:tcPr>
            <w:tcW w:w="1366" w:type="dxa"/>
          </w:tcPr>
          <w:p w14:paraId="736F4A76" w14:textId="77777777" w:rsidR="00A957C1" w:rsidRDefault="00A957C1" w:rsidP="008F1C0E">
            <w:pPr>
              <w:pStyle w:val="af5"/>
              <w:cnfStyle w:val="000000000000" w:firstRow="0" w:lastRow="0" w:firstColumn="0" w:lastColumn="0" w:oddVBand="0" w:evenVBand="0" w:oddHBand="0" w:evenHBand="0" w:firstRowFirstColumn="0" w:firstRowLastColumn="0" w:lastRowFirstColumn="0" w:lastRowLastColumn="0"/>
              <w:rPr>
                <w:lang w:val="en-US"/>
              </w:rPr>
            </w:pPr>
          </w:p>
        </w:tc>
      </w:tr>
      <w:tr w:rsidR="00A957C1" w:rsidRPr="00AF5207" w14:paraId="77E22A63"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03636630" w14:textId="77777777" w:rsidR="00A957C1" w:rsidRPr="0013265A" w:rsidRDefault="00A957C1">
            <w:pPr>
              <w:pStyle w:val="af5"/>
              <w:rPr>
                <w:b w:val="0"/>
                <w:lang w:val="en-US"/>
              </w:rPr>
            </w:pPr>
            <w:r w:rsidRPr="0013265A">
              <w:rPr>
                <w:rStyle w:val="fontstyle01"/>
                <w:b/>
                <w:lang w:val="en-US"/>
              </w:rPr>
              <w:t>Forms and Input Validation (weight 10%)</w:t>
            </w:r>
          </w:p>
        </w:tc>
        <w:tc>
          <w:tcPr>
            <w:tcW w:w="5043" w:type="dxa"/>
          </w:tcPr>
          <w:p w14:paraId="1753E55B" w14:textId="77777777" w:rsidR="00A957C1" w:rsidRPr="00BF0920" w:rsidRDefault="00A957C1" w:rsidP="00BF0920">
            <w:pPr>
              <w:pStyle w:val="af5"/>
              <w:cnfStyle w:val="000000000000" w:firstRow="0" w:lastRow="0" w:firstColumn="0" w:lastColumn="0" w:oddVBand="0" w:evenVBand="0" w:oddHBand="0" w:evenHBand="0" w:firstRowFirstColumn="0" w:firstRowLastColumn="0" w:lastRowFirstColumn="0" w:lastRowLastColumn="0"/>
              <w:rPr>
                <w:lang w:val="en-US"/>
              </w:rPr>
            </w:pPr>
            <w:r>
              <w:rPr>
                <w:lang w:val="en-US"/>
              </w:rPr>
              <w:t>In the controllers, for each user input implement validations and created forms for sending new added items in form format</w:t>
            </w:r>
          </w:p>
        </w:tc>
        <w:tc>
          <w:tcPr>
            <w:tcW w:w="1366" w:type="dxa"/>
          </w:tcPr>
          <w:p w14:paraId="08928417" w14:textId="77777777" w:rsidR="00A957C1" w:rsidRDefault="00A957C1" w:rsidP="00BF0920">
            <w:pPr>
              <w:pStyle w:val="af5"/>
              <w:cnfStyle w:val="000000000000" w:firstRow="0" w:lastRow="0" w:firstColumn="0" w:lastColumn="0" w:oddVBand="0" w:evenVBand="0" w:oddHBand="0" w:evenHBand="0" w:firstRowFirstColumn="0" w:firstRowLastColumn="0" w:lastRowFirstColumn="0" w:lastRowLastColumn="0"/>
              <w:rPr>
                <w:lang w:val="en-US"/>
              </w:rPr>
            </w:pPr>
          </w:p>
        </w:tc>
      </w:tr>
      <w:tr w:rsidR="00A957C1" w:rsidRPr="00AF5207" w14:paraId="3C906F08"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3A811578" w14:textId="77777777" w:rsidR="00A957C1" w:rsidRPr="0013265A" w:rsidRDefault="00A957C1">
            <w:pPr>
              <w:pStyle w:val="af5"/>
              <w:rPr>
                <w:b w:val="0"/>
              </w:rPr>
            </w:pPr>
            <w:proofErr w:type="spellStart"/>
            <w:r w:rsidRPr="0013265A">
              <w:rPr>
                <w:rStyle w:val="fontstyle01"/>
                <w:b/>
              </w:rPr>
              <w:t>Database</w:t>
            </w:r>
            <w:proofErr w:type="spellEnd"/>
            <w:r w:rsidRPr="0013265A">
              <w:rPr>
                <w:rStyle w:val="fontstyle01"/>
                <w:b/>
              </w:rPr>
              <w:t xml:space="preserve"> (</w:t>
            </w:r>
            <w:proofErr w:type="spellStart"/>
            <w:r w:rsidRPr="0013265A">
              <w:rPr>
                <w:rStyle w:val="fontstyle01"/>
                <w:b/>
              </w:rPr>
              <w:t>weight</w:t>
            </w:r>
            <w:proofErr w:type="spellEnd"/>
            <w:r w:rsidRPr="0013265A">
              <w:rPr>
                <w:rStyle w:val="fontstyle01"/>
                <w:b/>
              </w:rPr>
              <w:t xml:space="preserve"> 10%)</w:t>
            </w:r>
          </w:p>
        </w:tc>
        <w:tc>
          <w:tcPr>
            <w:tcW w:w="5043" w:type="dxa"/>
          </w:tcPr>
          <w:p w14:paraId="05218007" w14:textId="77777777" w:rsidR="00A957C1" w:rsidRPr="008F1C0E" w:rsidRDefault="00A957C1" w:rsidP="008F1C0E">
            <w:pPr>
              <w:pStyle w:val="af5"/>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Decided to create database after completing all controllers, and why you will know in explanation below. </w:t>
            </w:r>
          </w:p>
        </w:tc>
        <w:tc>
          <w:tcPr>
            <w:tcW w:w="1366" w:type="dxa"/>
          </w:tcPr>
          <w:p w14:paraId="71394171" w14:textId="77777777" w:rsidR="00A957C1" w:rsidRDefault="00A957C1" w:rsidP="008F1C0E">
            <w:pPr>
              <w:pStyle w:val="af5"/>
              <w:cnfStyle w:val="000000000000" w:firstRow="0" w:lastRow="0" w:firstColumn="0" w:lastColumn="0" w:oddVBand="0" w:evenVBand="0" w:oddHBand="0" w:evenHBand="0" w:firstRowFirstColumn="0" w:firstRowLastColumn="0" w:lastRowFirstColumn="0" w:lastRowLastColumn="0"/>
              <w:rPr>
                <w:lang w:val="en-US"/>
              </w:rPr>
            </w:pPr>
          </w:p>
        </w:tc>
      </w:tr>
      <w:tr w:rsidR="00A957C1" w:rsidRPr="00AF5207" w14:paraId="65A92D0F"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0C005DCD" w14:textId="77777777" w:rsidR="00A957C1" w:rsidRPr="0013265A" w:rsidRDefault="00A957C1">
            <w:pPr>
              <w:pStyle w:val="af5"/>
              <w:rPr>
                <w:b w:val="0"/>
                <w:lang w:val="en-US"/>
              </w:rPr>
            </w:pPr>
            <w:r w:rsidRPr="0013265A">
              <w:rPr>
                <w:rStyle w:val="fontstyle01"/>
                <w:b/>
                <w:lang w:val="en-US"/>
              </w:rPr>
              <w:t>Server-side Framework - Laravel (weight 10%)</w:t>
            </w:r>
          </w:p>
        </w:tc>
        <w:tc>
          <w:tcPr>
            <w:tcW w:w="5043" w:type="dxa"/>
          </w:tcPr>
          <w:p w14:paraId="051B376D" w14:textId="77777777" w:rsidR="00A957C1" w:rsidRPr="008F1C0E" w:rsidRDefault="00A957C1" w:rsidP="008F1C0E">
            <w:pPr>
              <w:pStyle w:val="af5"/>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Project fully made in Laravel Framework as it provides the easiest way of organizing database and auth capabilities right from the box. </w:t>
            </w:r>
          </w:p>
        </w:tc>
        <w:tc>
          <w:tcPr>
            <w:tcW w:w="1366" w:type="dxa"/>
          </w:tcPr>
          <w:p w14:paraId="0029FBB0" w14:textId="77777777" w:rsidR="00A957C1" w:rsidRDefault="00A957C1" w:rsidP="008F1C0E">
            <w:pPr>
              <w:pStyle w:val="af5"/>
              <w:cnfStyle w:val="000000000000" w:firstRow="0" w:lastRow="0" w:firstColumn="0" w:lastColumn="0" w:oddVBand="0" w:evenVBand="0" w:oddHBand="0" w:evenHBand="0" w:firstRowFirstColumn="0" w:firstRowLastColumn="0" w:lastRowFirstColumn="0" w:lastRowLastColumn="0"/>
              <w:rPr>
                <w:lang w:val="en-US"/>
              </w:rPr>
            </w:pPr>
          </w:p>
        </w:tc>
      </w:tr>
      <w:tr w:rsidR="00A957C1" w14:paraId="7F3BD427"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2632730A" w14:textId="77777777" w:rsidR="00A957C1" w:rsidRPr="0013265A" w:rsidRDefault="00A957C1">
            <w:pPr>
              <w:pStyle w:val="af5"/>
              <w:rPr>
                <w:b w:val="0"/>
              </w:rPr>
            </w:pPr>
            <w:r w:rsidRPr="008F1C0E">
              <w:rPr>
                <w:rStyle w:val="fontstyle01"/>
                <w:b/>
                <w:lang w:val="en-US"/>
              </w:rPr>
              <w:t xml:space="preserve">Client-side </w:t>
            </w:r>
            <w:proofErr w:type="spellStart"/>
            <w:r w:rsidRPr="0013265A">
              <w:rPr>
                <w:rStyle w:val="fontstyle01"/>
                <w:b/>
              </w:rPr>
              <w:t>Scripting</w:t>
            </w:r>
            <w:proofErr w:type="spellEnd"/>
            <w:r w:rsidRPr="0013265A">
              <w:rPr>
                <w:rStyle w:val="fontstyle01"/>
                <w:b/>
              </w:rPr>
              <w:t xml:space="preserve"> (</w:t>
            </w:r>
            <w:proofErr w:type="spellStart"/>
            <w:r w:rsidRPr="0013265A">
              <w:rPr>
                <w:rStyle w:val="fontstyle01"/>
                <w:b/>
              </w:rPr>
              <w:t>weight</w:t>
            </w:r>
            <w:proofErr w:type="spellEnd"/>
            <w:r w:rsidRPr="0013265A">
              <w:rPr>
                <w:rStyle w:val="fontstyle01"/>
                <w:b/>
              </w:rPr>
              <w:t xml:space="preserve"> 10%)</w:t>
            </w:r>
          </w:p>
        </w:tc>
        <w:sdt>
          <w:sdtPr>
            <w:alias w:val="Введите обязанность:"/>
            <w:tag w:val="Введите обязанность:"/>
            <w:id w:val="-351331973"/>
            <w:placeholder>
              <w:docPart w:val="D9FD796C8F884B2899570A5AB4BC6989"/>
            </w:placeholder>
            <w:temporary/>
            <w:showingPlcHdr/>
            <w15:appearance w15:val="hidden"/>
          </w:sdtPr>
          <w:sdtEndPr/>
          <w:sdtContent>
            <w:tc>
              <w:tcPr>
                <w:tcW w:w="5043" w:type="dxa"/>
              </w:tcPr>
              <w:p w14:paraId="78741FA5" w14:textId="77777777" w:rsidR="00A957C1" w:rsidRDefault="00A957C1">
                <w:pPr>
                  <w:pStyle w:val="af5"/>
                  <w:cnfStyle w:val="000000000000" w:firstRow="0" w:lastRow="0" w:firstColumn="0" w:lastColumn="0" w:oddVBand="0" w:evenVBand="0" w:oddHBand="0" w:evenHBand="0" w:firstRowFirstColumn="0" w:firstRowLastColumn="0" w:lastRowFirstColumn="0" w:lastRowLastColumn="0"/>
                </w:pPr>
                <w:r>
                  <w:rPr>
                    <w:lang w:bidi="ru-RU"/>
                  </w:rPr>
                  <w:t>Обязанность</w:t>
                </w:r>
              </w:p>
            </w:tc>
          </w:sdtContent>
        </w:sdt>
        <w:tc>
          <w:tcPr>
            <w:tcW w:w="1366" w:type="dxa"/>
          </w:tcPr>
          <w:p w14:paraId="19EEF50E" w14:textId="77777777" w:rsidR="00A957C1" w:rsidRDefault="00A957C1">
            <w:pPr>
              <w:pStyle w:val="af5"/>
              <w:cnfStyle w:val="000000000000" w:firstRow="0" w:lastRow="0" w:firstColumn="0" w:lastColumn="0" w:oddVBand="0" w:evenVBand="0" w:oddHBand="0" w:evenHBand="0" w:firstRowFirstColumn="0" w:firstRowLastColumn="0" w:lastRowFirstColumn="0" w:lastRowLastColumn="0"/>
            </w:pPr>
          </w:p>
        </w:tc>
      </w:tr>
      <w:tr w:rsidR="00A957C1" w:rsidRPr="00AF5207" w14:paraId="2DB2EDAA"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3546D39B" w14:textId="2F28A42A" w:rsidR="00A957C1" w:rsidRPr="00BF0920" w:rsidRDefault="007A0748">
            <w:pPr>
              <w:pStyle w:val="af5"/>
              <w:rPr>
                <w:rStyle w:val="fontstyle01"/>
                <w:b/>
                <w:lang w:val="en-US"/>
              </w:rPr>
            </w:pPr>
            <w:r>
              <w:rPr>
                <w:rStyle w:val="fontstyle01"/>
                <w:b/>
                <w:lang w:val="en-US"/>
              </w:rPr>
              <w:t>G</w:t>
            </w:r>
            <w:proofErr w:type="spellStart"/>
            <w:r>
              <w:rPr>
                <w:rStyle w:val="fontstyle01"/>
                <w:b/>
              </w:rPr>
              <w:t>ithub</w:t>
            </w:r>
            <w:proofErr w:type="spellEnd"/>
            <w:r>
              <w:rPr>
                <w:rStyle w:val="fontstyle01"/>
                <w:b/>
              </w:rPr>
              <w:t xml:space="preserve"> </w:t>
            </w:r>
            <w:proofErr w:type="spellStart"/>
            <w:r>
              <w:rPr>
                <w:rStyle w:val="fontstyle01"/>
                <w:b/>
              </w:rPr>
              <w:t>and</w:t>
            </w:r>
            <w:proofErr w:type="spellEnd"/>
            <w:r>
              <w:rPr>
                <w:rStyle w:val="fontstyle01"/>
                <w:b/>
              </w:rPr>
              <w:t xml:space="preserve"> </w:t>
            </w:r>
            <w:r w:rsidR="00A957C1">
              <w:rPr>
                <w:rStyle w:val="fontstyle01"/>
                <w:b/>
                <w:lang w:val="en-US"/>
              </w:rPr>
              <w:t>Hosting (weight 10%)</w:t>
            </w:r>
          </w:p>
        </w:tc>
        <w:tc>
          <w:tcPr>
            <w:tcW w:w="5043" w:type="dxa"/>
          </w:tcPr>
          <w:p w14:paraId="7930A976" w14:textId="073B250A" w:rsidR="00A957C1" w:rsidRPr="00BF0920" w:rsidRDefault="00A957C1">
            <w:pPr>
              <w:pStyle w:val="af5"/>
              <w:cnfStyle w:val="000000000000" w:firstRow="0" w:lastRow="0" w:firstColumn="0" w:lastColumn="0" w:oddVBand="0" w:evenVBand="0" w:oddHBand="0" w:evenHBand="0" w:firstRowFirstColumn="0" w:firstRowLastColumn="0" w:lastRowFirstColumn="0" w:lastRowLastColumn="0"/>
              <w:rPr>
                <w:lang w:val="en-US"/>
              </w:rPr>
            </w:pPr>
            <w:r>
              <w:rPr>
                <w:lang w:val="en-US"/>
              </w:rPr>
              <w:t>Eskiz.uz buy hosting and domain mumbuy.uz</w:t>
            </w:r>
            <w:r w:rsidR="00A369A2">
              <w:rPr>
                <w:lang w:val="en-US"/>
              </w:rPr>
              <w:br/>
            </w:r>
            <w:proofErr w:type="spellStart"/>
            <w:r w:rsidR="00A369A2">
              <w:rPr>
                <w:lang w:val="en-US"/>
              </w:rPr>
              <w:t>Github</w:t>
            </w:r>
            <w:proofErr w:type="spellEnd"/>
            <w:r w:rsidR="00A369A2">
              <w:rPr>
                <w:lang w:val="en-US"/>
              </w:rPr>
              <w:t xml:space="preserve"> Link (</w:t>
            </w:r>
            <w:r w:rsidR="00A369A2" w:rsidRPr="00A369A2">
              <w:rPr>
                <w:lang w:val="en-US"/>
              </w:rPr>
              <w:t>https://github.com/iuthub/ip-group-project-eternal-team.git</w:t>
            </w:r>
            <w:r w:rsidR="00A369A2">
              <w:rPr>
                <w:lang w:val="en-US"/>
              </w:rPr>
              <w:t>)</w:t>
            </w:r>
          </w:p>
        </w:tc>
        <w:tc>
          <w:tcPr>
            <w:tcW w:w="1366" w:type="dxa"/>
          </w:tcPr>
          <w:p w14:paraId="5AE210FF" w14:textId="77777777" w:rsidR="00A957C1" w:rsidRDefault="00A957C1">
            <w:pPr>
              <w:pStyle w:val="af5"/>
              <w:cnfStyle w:val="000000000000" w:firstRow="0" w:lastRow="0" w:firstColumn="0" w:lastColumn="0" w:oddVBand="0" w:evenVBand="0" w:oddHBand="0" w:evenHBand="0" w:firstRowFirstColumn="0" w:firstRowLastColumn="0" w:lastRowFirstColumn="0" w:lastRowLastColumn="0"/>
              <w:rPr>
                <w:lang w:val="en-US"/>
              </w:rPr>
            </w:pPr>
          </w:p>
        </w:tc>
      </w:tr>
      <w:tr w:rsidR="00A957C1" w:rsidRPr="00AF5207" w14:paraId="3282B93E" w14:textId="77777777" w:rsidTr="00A957C1">
        <w:tc>
          <w:tcPr>
            <w:cnfStyle w:val="001000000000" w:firstRow="0" w:lastRow="0" w:firstColumn="1" w:lastColumn="0" w:oddVBand="0" w:evenVBand="0" w:oddHBand="0" w:evenHBand="0" w:firstRowFirstColumn="0" w:firstRowLastColumn="0" w:lastRowFirstColumn="0" w:lastRowLastColumn="0"/>
            <w:tcW w:w="2612" w:type="dxa"/>
            <w:tcBorders>
              <w:left w:val="nil"/>
            </w:tcBorders>
          </w:tcPr>
          <w:p w14:paraId="4454633B" w14:textId="77777777" w:rsidR="00A957C1" w:rsidRDefault="00A957C1">
            <w:pPr>
              <w:pStyle w:val="af5"/>
            </w:pPr>
            <w:proofErr w:type="spellStart"/>
            <w:r w:rsidRPr="0013265A">
              <w:rPr>
                <w:rFonts w:ascii="Cambria" w:hAnsi="Cambria"/>
                <w:color w:val="000000"/>
                <w:sz w:val="26"/>
                <w:szCs w:val="26"/>
              </w:rPr>
              <w:t>Report</w:t>
            </w:r>
            <w:proofErr w:type="spellEnd"/>
          </w:p>
        </w:tc>
        <w:tc>
          <w:tcPr>
            <w:tcW w:w="5043" w:type="dxa"/>
          </w:tcPr>
          <w:p w14:paraId="746FAB6B" w14:textId="04A1F4CB" w:rsidR="00A957C1" w:rsidRPr="00AD4F2E" w:rsidRDefault="00AD4F2E">
            <w:pPr>
              <w:pStyle w:val="af5"/>
              <w:cnfStyle w:val="000000000000" w:firstRow="0" w:lastRow="0" w:firstColumn="0" w:lastColumn="0" w:oddVBand="0" w:evenVBand="0" w:oddHBand="0" w:evenHBand="0" w:firstRowFirstColumn="0" w:firstRowLastColumn="0" w:lastRowFirstColumn="0" w:lastRowLastColumn="0"/>
              <w:rPr>
                <w:lang w:val="en-US"/>
              </w:rPr>
            </w:pPr>
            <w:r>
              <w:rPr>
                <w:lang w:val="en-US"/>
              </w:rPr>
              <w:t>To give a full view of the capture to the reader</w:t>
            </w:r>
          </w:p>
        </w:tc>
        <w:tc>
          <w:tcPr>
            <w:tcW w:w="1366" w:type="dxa"/>
          </w:tcPr>
          <w:p w14:paraId="7B1011AB" w14:textId="77777777" w:rsidR="00A957C1" w:rsidRPr="00AD4F2E" w:rsidRDefault="00A957C1">
            <w:pPr>
              <w:pStyle w:val="af5"/>
              <w:cnfStyle w:val="000000000000" w:firstRow="0" w:lastRow="0" w:firstColumn="0" w:lastColumn="0" w:oddVBand="0" w:evenVBand="0" w:oddHBand="0" w:evenHBand="0" w:firstRowFirstColumn="0" w:firstRowLastColumn="0" w:lastRowFirstColumn="0" w:lastRowLastColumn="0"/>
              <w:rPr>
                <w:lang w:val="en-US"/>
              </w:rPr>
            </w:pPr>
          </w:p>
        </w:tc>
      </w:tr>
    </w:tbl>
    <w:p w14:paraId="5C095D8F" w14:textId="77777777" w:rsidR="00907CBB" w:rsidRPr="0013265A" w:rsidRDefault="0013265A" w:rsidP="00B55F12">
      <w:pPr>
        <w:pStyle w:val="2"/>
        <w:rPr>
          <w:lang w:val="en-US"/>
        </w:rPr>
      </w:pPr>
      <w:r>
        <w:rPr>
          <w:lang w:val="en-US"/>
        </w:rPr>
        <w:t>sCREENSHOTS OF MAIN FEATURES</w:t>
      </w:r>
    </w:p>
    <w:p w14:paraId="11CE8A9D" w14:textId="77777777" w:rsidR="00C1599A" w:rsidRDefault="00C1599A" w:rsidP="00FD5A60">
      <w:pPr>
        <w:ind w:left="0"/>
        <w:rPr>
          <w:b/>
          <w:sz w:val="24"/>
          <w:lang w:val="en-US"/>
        </w:rPr>
      </w:pPr>
    </w:p>
    <w:p w14:paraId="476762F0" w14:textId="77777777" w:rsidR="00C1599A" w:rsidRDefault="00C1599A" w:rsidP="00FD5A60">
      <w:pPr>
        <w:ind w:left="0"/>
        <w:rPr>
          <w:b/>
          <w:sz w:val="24"/>
          <w:lang w:val="en-US"/>
        </w:rPr>
      </w:pPr>
    </w:p>
    <w:p w14:paraId="3EFEFE91" w14:textId="77777777" w:rsidR="00C1599A" w:rsidRDefault="00C1599A" w:rsidP="00FD5A60">
      <w:pPr>
        <w:ind w:left="0"/>
        <w:rPr>
          <w:b/>
          <w:sz w:val="24"/>
          <w:lang w:val="en-US"/>
        </w:rPr>
      </w:pPr>
    </w:p>
    <w:p w14:paraId="4FAF0ACB" w14:textId="77777777" w:rsidR="00C1599A" w:rsidRDefault="00C1599A" w:rsidP="00FD5A60">
      <w:pPr>
        <w:ind w:left="0"/>
        <w:rPr>
          <w:b/>
          <w:sz w:val="24"/>
          <w:lang w:val="en-US"/>
        </w:rPr>
      </w:pPr>
    </w:p>
    <w:p w14:paraId="26351F50" w14:textId="77777777" w:rsidR="00C1599A" w:rsidRDefault="00C1599A" w:rsidP="00FD5A60">
      <w:pPr>
        <w:ind w:left="0"/>
        <w:rPr>
          <w:b/>
          <w:sz w:val="24"/>
          <w:lang w:val="en-US"/>
        </w:rPr>
      </w:pPr>
    </w:p>
    <w:p w14:paraId="7A2A34C1" w14:textId="77777777" w:rsidR="00C1599A" w:rsidRDefault="00C1599A" w:rsidP="00FD5A60">
      <w:pPr>
        <w:ind w:left="0"/>
        <w:rPr>
          <w:b/>
          <w:sz w:val="24"/>
          <w:lang w:val="en-US"/>
        </w:rPr>
      </w:pPr>
    </w:p>
    <w:p w14:paraId="0E870BC5" w14:textId="77777777" w:rsidR="00C1599A" w:rsidRDefault="00C1599A" w:rsidP="00FD5A60">
      <w:pPr>
        <w:ind w:left="0"/>
        <w:rPr>
          <w:b/>
          <w:sz w:val="24"/>
          <w:lang w:val="en-US"/>
        </w:rPr>
      </w:pPr>
    </w:p>
    <w:p w14:paraId="0E9FE88F" w14:textId="697A20FB" w:rsidR="00C1599A" w:rsidRDefault="00C1599A" w:rsidP="00FD5A60">
      <w:pPr>
        <w:ind w:left="0"/>
        <w:rPr>
          <w:b/>
          <w:sz w:val="24"/>
          <w:lang w:val="en-US"/>
        </w:rPr>
      </w:pPr>
    </w:p>
    <w:p w14:paraId="0D5038D2" w14:textId="3B3C226D" w:rsidR="00320362" w:rsidRDefault="00320362" w:rsidP="00FD5A60">
      <w:pPr>
        <w:ind w:left="0"/>
        <w:rPr>
          <w:b/>
          <w:sz w:val="24"/>
          <w:lang w:val="en-US"/>
        </w:rPr>
      </w:pPr>
      <w:r>
        <w:rPr>
          <w:b/>
          <w:sz w:val="24"/>
          <w:lang w:val="en-US"/>
        </w:rPr>
        <w:lastRenderedPageBreak/>
        <w:t>Design Prototype</w:t>
      </w:r>
      <w:r>
        <w:rPr>
          <w:b/>
          <w:sz w:val="24"/>
          <w:lang w:val="en-US"/>
        </w:rPr>
        <w:br/>
      </w:r>
    </w:p>
    <w:p w14:paraId="0D0188EA" w14:textId="12B37EB5" w:rsidR="00320362" w:rsidRDefault="002C1FEE" w:rsidP="00FD5A60">
      <w:pPr>
        <w:ind w:left="0"/>
        <w:rPr>
          <w:b/>
          <w:sz w:val="24"/>
          <w:lang w:val="en-US"/>
        </w:rPr>
      </w:pPr>
      <w:r>
        <w:rPr>
          <w:noProof/>
        </w:rPr>
        <w:drawing>
          <wp:inline distT="0" distB="0" distL="0" distR="0" wp14:anchorId="0B109CE8" wp14:editId="2C50A603">
            <wp:extent cx="5731510" cy="773430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734300"/>
                    </a:xfrm>
                    <a:prstGeom prst="rect">
                      <a:avLst/>
                    </a:prstGeom>
                  </pic:spPr>
                </pic:pic>
              </a:graphicData>
            </a:graphic>
          </wp:inline>
        </w:drawing>
      </w:r>
    </w:p>
    <w:p w14:paraId="65244093" w14:textId="3ACE395E" w:rsidR="00320362" w:rsidRDefault="00320362" w:rsidP="00FD5A60">
      <w:pPr>
        <w:ind w:left="0"/>
        <w:rPr>
          <w:b/>
          <w:sz w:val="24"/>
          <w:lang w:val="en-US"/>
        </w:rPr>
      </w:pPr>
    </w:p>
    <w:p w14:paraId="147BAF8E" w14:textId="680A9D58" w:rsidR="00320362" w:rsidRDefault="00320362" w:rsidP="00FD5A60">
      <w:pPr>
        <w:ind w:left="0"/>
        <w:rPr>
          <w:b/>
          <w:sz w:val="24"/>
          <w:lang w:val="en-US"/>
        </w:rPr>
      </w:pPr>
    </w:p>
    <w:p w14:paraId="7A433319" w14:textId="64DD93A7" w:rsidR="00320362" w:rsidRDefault="00D11D3C" w:rsidP="00FD5A60">
      <w:pPr>
        <w:ind w:left="0"/>
        <w:rPr>
          <w:b/>
          <w:sz w:val="24"/>
          <w:lang w:val="en-US"/>
        </w:rPr>
      </w:pPr>
      <w:r>
        <w:rPr>
          <w:b/>
          <w:sz w:val="24"/>
          <w:lang w:val="en-US"/>
        </w:rPr>
        <w:lastRenderedPageBreak/>
        <w:t xml:space="preserve">Firstly, we decided to build something like AliExpress, but in really small scale. However, we took a different direction using this handsome design in our Mum Buy app. This is more or less is trading floor, C2C business model. Everyone can sell, everyone can buy. </w:t>
      </w:r>
    </w:p>
    <w:p w14:paraId="237665A1" w14:textId="178C9E10" w:rsidR="005345B1" w:rsidRDefault="005345B1" w:rsidP="00FD5A60">
      <w:pPr>
        <w:ind w:left="0"/>
        <w:rPr>
          <w:b/>
          <w:sz w:val="24"/>
          <w:lang w:val="en-US"/>
        </w:rPr>
      </w:pPr>
      <w:r>
        <w:rPr>
          <w:b/>
          <w:sz w:val="24"/>
          <w:lang w:val="en-US"/>
        </w:rPr>
        <w:t>Simple, fast, light – these principles laid in development of Mum Buy.</w:t>
      </w:r>
    </w:p>
    <w:p w14:paraId="08987A6C" w14:textId="5C9D33F6" w:rsidR="00721B18" w:rsidRDefault="00721B18" w:rsidP="00FD5A60">
      <w:pPr>
        <w:ind w:left="0"/>
        <w:rPr>
          <w:b/>
          <w:sz w:val="24"/>
          <w:lang w:val="en-US"/>
        </w:rPr>
      </w:pPr>
    </w:p>
    <w:p w14:paraId="15DF3D16" w14:textId="065C6DEC" w:rsidR="00721B18" w:rsidRDefault="00721B18" w:rsidP="00721B18">
      <w:pPr>
        <w:pStyle w:val="aff0"/>
        <w:numPr>
          <w:ilvl w:val="0"/>
          <w:numId w:val="14"/>
        </w:numPr>
        <w:rPr>
          <w:b/>
          <w:sz w:val="24"/>
          <w:lang w:val="en-US"/>
        </w:rPr>
      </w:pPr>
      <w:r>
        <w:rPr>
          <w:b/>
          <w:sz w:val="24"/>
          <w:lang w:val="en-US"/>
        </w:rPr>
        <w:t>User can scroll down the grid of Items and add it to its cart.</w:t>
      </w:r>
    </w:p>
    <w:p w14:paraId="22F1A9FD" w14:textId="17799B59" w:rsidR="00721B18" w:rsidRPr="00721B18" w:rsidRDefault="00721B18" w:rsidP="00721B18">
      <w:pPr>
        <w:pStyle w:val="aff0"/>
        <w:numPr>
          <w:ilvl w:val="0"/>
          <w:numId w:val="14"/>
        </w:numPr>
        <w:rPr>
          <w:b/>
          <w:sz w:val="24"/>
          <w:lang w:val="en-US"/>
        </w:rPr>
      </w:pPr>
      <w:r>
        <w:rPr>
          <w:b/>
          <w:sz w:val="24"/>
          <w:lang w:val="en-US"/>
        </w:rPr>
        <w:t>User can click some buttons in his Dashboard section, pressing the avatar sign on the navbar</w:t>
      </w:r>
    </w:p>
    <w:p w14:paraId="155E6B5B" w14:textId="467840BA" w:rsidR="00320362" w:rsidRDefault="00721B18" w:rsidP="00FD5A60">
      <w:pPr>
        <w:ind w:left="0"/>
        <w:rPr>
          <w:b/>
          <w:sz w:val="24"/>
          <w:lang w:val="en-US"/>
        </w:rPr>
      </w:pPr>
      <w:r>
        <w:rPr>
          <w:noProof/>
        </w:rPr>
        <w:drawing>
          <wp:inline distT="0" distB="0" distL="0" distR="0" wp14:anchorId="7AC782D2" wp14:editId="52F2BA35">
            <wp:extent cx="1000125" cy="8477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0125" cy="847725"/>
                    </a:xfrm>
                    <a:prstGeom prst="rect">
                      <a:avLst/>
                    </a:prstGeom>
                  </pic:spPr>
                </pic:pic>
              </a:graphicData>
            </a:graphic>
          </wp:inline>
        </w:drawing>
      </w:r>
    </w:p>
    <w:p w14:paraId="0E5800FB" w14:textId="05A17206" w:rsidR="00721B18" w:rsidRDefault="00721B18" w:rsidP="00721B18">
      <w:pPr>
        <w:pStyle w:val="aff0"/>
        <w:numPr>
          <w:ilvl w:val="0"/>
          <w:numId w:val="14"/>
        </w:numPr>
        <w:rPr>
          <w:b/>
          <w:sz w:val="24"/>
          <w:lang w:val="en-US"/>
        </w:rPr>
      </w:pPr>
      <w:r>
        <w:rPr>
          <w:b/>
          <w:sz w:val="24"/>
          <w:lang w:val="en-US"/>
        </w:rPr>
        <w:t>He can manipulate his cart, adding items there and removing them from there. Additionally, cart has to display total amount of shopping.</w:t>
      </w:r>
    </w:p>
    <w:p w14:paraId="1D9FFEDD" w14:textId="3FE7F640" w:rsidR="00721B18" w:rsidRDefault="00D63110" w:rsidP="00721B18">
      <w:pPr>
        <w:pStyle w:val="aff0"/>
        <w:rPr>
          <w:b/>
          <w:sz w:val="24"/>
          <w:lang w:val="en-US"/>
        </w:rPr>
      </w:pPr>
      <w:r>
        <w:rPr>
          <w:noProof/>
        </w:rPr>
        <w:drawing>
          <wp:inline distT="0" distB="0" distL="0" distR="0" wp14:anchorId="40DECDAA" wp14:editId="1A051B71">
            <wp:extent cx="5553075" cy="4733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4733925"/>
                    </a:xfrm>
                    <a:prstGeom prst="rect">
                      <a:avLst/>
                    </a:prstGeom>
                  </pic:spPr>
                </pic:pic>
              </a:graphicData>
            </a:graphic>
          </wp:inline>
        </w:drawing>
      </w:r>
    </w:p>
    <w:p w14:paraId="7D38C318" w14:textId="356D3EE0" w:rsidR="00721B18" w:rsidRDefault="00D63110" w:rsidP="00721B18">
      <w:pPr>
        <w:pStyle w:val="aff0"/>
        <w:numPr>
          <w:ilvl w:val="0"/>
          <w:numId w:val="14"/>
        </w:numPr>
        <w:rPr>
          <w:b/>
          <w:sz w:val="24"/>
          <w:lang w:val="en-US"/>
        </w:rPr>
      </w:pPr>
      <w:r>
        <w:rPr>
          <w:b/>
          <w:sz w:val="24"/>
          <w:lang w:val="en-US"/>
        </w:rPr>
        <w:t xml:space="preserve">User can rate the item, leave a </w:t>
      </w:r>
      <w:proofErr w:type="gramStart"/>
      <w:r>
        <w:rPr>
          <w:b/>
          <w:sz w:val="24"/>
          <w:lang w:val="en-US"/>
        </w:rPr>
        <w:t>comments</w:t>
      </w:r>
      <w:proofErr w:type="gramEnd"/>
      <w:r>
        <w:rPr>
          <w:b/>
          <w:sz w:val="24"/>
          <w:lang w:val="en-US"/>
        </w:rPr>
        <w:t xml:space="preserve"> there. </w:t>
      </w:r>
    </w:p>
    <w:p w14:paraId="3B11D5B7" w14:textId="77777777" w:rsidR="00D63110" w:rsidRPr="00721B18" w:rsidRDefault="00D63110" w:rsidP="00D63110">
      <w:pPr>
        <w:pStyle w:val="aff0"/>
        <w:rPr>
          <w:b/>
          <w:sz w:val="24"/>
          <w:lang w:val="en-US"/>
        </w:rPr>
      </w:pPr>
    </w:p>
    <w:p w14:paraId="2E1BD47E" w14:textId="7CB3C168" w:rsidR="00320362" w:rsidRDefault="00320362" w:rsidP="00FD5A60">
      <w:pPr>
        <w:ind w:left="0"/>
        <w:rPr>
          <w:b/>
          <w:sz w:val="24"/>
          <w:lang w:val="en-US"/>
        </w:rPr>
      </w:pPr>
    </w:p>
    <w:p w14:paraId="170FB89B" w14:textId="5129D5AB" w:rsidR="00320362" w:rsidRDefault="00320362" w:rsidP="00FD5A60">
      <w:pPr>
        <w:ind w:left="0"/>
        <w:rPr>
          <w:b/>
          <w:sz w:val="24"/>
          <w:lang w:val="en-US"/>
        </w:rPr>
      </w:pPr>
    </w:p>
    <w:p w14:paraId="4CF6E646" w14:textId="4DE8F242" w:rsidR="00320362" w:rsidRDefault="00D63110" w:rsidP="00FD5A60">
      <w:pPr>
        <w:ind w:left="0"/>
        <w:rPr>
          <w:b/>
          <w:sz w:val="24"/>
          <w:lang w:val="en-US"/>
        </w:rPr>
      </w:pPr>
      <w:r>
        <w:rPr>
          <w:noProof/>
          <w:lang w:eastAsia="ru-RU"/>
        </w:rPr>
        <w:lastRenderedPageBreak/>
        <w:drawing>
          <wp:inline distT="0" distB="0" distL="0" distR="0" wp14:anchorId="7CA2AD82" wp14:editId="5311D601">
            <wp:extent cx="5731510" cy="3820795"/>
            <wp:effectExtent l="0" t="0" r="254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20795"/>
                    </a:xfrm>
                    <a:prstGeom prst="rect">
                      <a:avLst/>
                    </a:prstGeom>
                  </pic:spPr>
                </pic:pic>
              </a:graphicData>
            </a:graphic>
          </wp:inline>
        </w:drawing>
      </w:r>
    </w:p>
    <w:p w14:paraId="3A608B83" w14:textId="24D50106" w:rsidR="00320362" w:rsidRDefault="00320362" w:rsidP="00FD5A60">
      <w:pPr>
        <w:ind w:left="0"/>
        <w:rPr>
          <w:b/>
          <w:sz w:val="24"/>
          <w:lang w:val="en-US"/>
        </w:rPr>
      </w:pPr>
    </w:p>
    <w:p w14:paraId="24E1A198" w14:textId="7F010CF8" w:rsidR="00320362" w:rsidRDefault="00320362" w:rsidP="00FD5A60">
      <w:pPr>
        <w:ind w:left="0"/>
        <w:rPr>
          <w:b/>
          <w:sz w:val="24"/>
          <w:lang w:val="en-US"/>
        </w:rPr>
      </w:pPr>
    </w:p>
    <w:p w14:paraId="665B949B" w14:textId="6260EABA" w:rsidR="00320362" w:rsidRDefault="00320362" w:rsidP="00FD5A60">
      <w:pPr>
        <w:ind w:left="0"/>
        <w:rPr>
          <w:b/>
          <w:sz w:val="24"/>
          <w:lang w:val="en-US"/>
        </w:rPr>
      </w:pPr>
    </w:p>
    <w:p w14:paraId="3B19DB68" w14:textId="6A02E598" w:rsidR="00320362" w:rsidRDefault="00320362" w:rsidP="00FD5A60">
      <w:pPr>
        <w:ind w:left="0"/>
        <w:rPr>
          <w:b/>
          <w:sz w:val="24"/>
          <w:lang w:val="en-US"/>
        </w:rPr>
      </w:pPr>
    </w:p>
    <w:p w14:paraId="0C2ED6A2" w14:textId="7BECB33B" w:rsidR="00320362" w:rsidRDefault="00320362" w:rsidP="00FD5A60">
      <w:pPr>
        <w:ind w:left="0"/>
        <w:rPr>
          <w:b/>
          <w:sz w:val="24"/>
          <w:lang w:val="en-US"/>
        </w:rPr>
      </w:pPr>
    </w:p>
    <w:p w14:paraId="42A4C8FB" w14:textId="46BF2A69" w:rsidR="00320362" w:rsidRDefault="00320362" w:rsidP="00FD5A60">
      <w:pPr>
        <w:ind w:left="0"/>
        <w:rPr>
          <w:b/>
          <w:sz w:val="24"/>
          <w:lang w:val="en-US"/>
        </w:rPr>
      </w:pPr>
    </w:p>
    <w:p w14:paraId="2ECAE732" w14:textId="391435F7" w:rsidR="00320362" w:rsidRDefault="00320362" w:rsidP="00FD5A60">
      <w:pPr>
        <w:ind w:left="0"/>
        <w:rPr>
          <w:b/>
          <w:sz w:val="24"/>
          <w:lang w:val="en-US"/>
        </w:rPr>
      </w:pPr>
    </w:p>
    <w:p w14:paraId="57672589" w14:textId="2B17ECAF" w:rsidR="00320362" w:rsidRDefault="00320362" w:rsidP="00FD5A60">
      <w:pPr>
        <w:ind w:left="0"/>
        <w:rPr>
          <w:b/>
          <w:sz w:val="24"/>
          <w:lang w:val="en-US"/>
        </w:rPr>
      </w:pPr>
    </w:p>
    <w:p w14:paraId="4FDFCF56" w14:textId="5822074F" w:rsidR="00320362" w:rsidRDefault="00320362" w:rsidP="00FD5A60">
      <w:pPr>
        <w:ind w:left="0"/>
        <w:rPr>
          <w:b/>
          <w:sz w:val="24"/>
          <w:lang w:val="en-US"/>
        </w:rPr>
      </w:pPr>
    </w:p>
    <w:p w14:paraId="2C7F3F36" w14:textId="28A8C878" w:rsidR="00320362" w:rsidRDefault="00320362" w:rsidP="00FD5A60">
      <w:pPr>
        <w:ind w:left="0"/>
        <w:rPr>
          <w:b/>
          <w:sz w:val="24"/>
          <w:lang w:val="en-US"/>
        </w:rPr>
      </w:pPr>
    </w:p>
    <w:p w14:paraId="6E1F72DE" w14:textId="47868F3B" w:rsidR="00320362" w:rsidRDefault="00320362" w:rsidP="00FD5A60">
      <w:pPr>
        <w:ind w:left="0"/>
        <w:rPr>
          <w:b/>
          <w:sz w:val="24"/>
          <w:lang w:val="en-US"/>
        </w:rPr>
      </w:pPr>
    </w:p>
    <w:p w14:paraId="1031A985" w14:textId="5C411A0C" w:rsidR="00320362" w:rsidRDefault="00320362" w:rsidP="00FD5A60">
      <w:pPr>
        <w:ind w:left="0"/>
        <w:rPr>
          <w:b/>
          <w:sz w:val="24"/>
          <w:lang w:val="en-US"/>
        </w:rPr>
      </w:pPr>
    </w:p>
    <w:p w14:paraId="48912A2E" w14:textId="040C0F2A" w:rsidR="00320362" w:rsidRDefault="00320362" w:rsidP="00FD5A60">
      <w:pPr>
        <w:ind w:left="0"/>
        <w:rPr>
          <w:b/>
          <w:sz w:val="24"/>
          <w:lang w:val="en-US"/>
        </w:rPr>
      </w:pPr>
    </w:p>
    <w:p w14:paraId="5DAE79AD" w14:textId="097EBD44" w:rsidR="00320362" w:rsidRDefault="00320362" w:rsidP="00FD5A60">
      <w:pPr>
        <w:ind w:left="0"/>
        <w:rPr>
          <w:b/>
          <w:sz w:val="24"/>
          <w:lang w:val="en-US"/>
        </w:rPr>
      </w:pPr>
    </w:p>
    <w:p w14:paraId="5E2F7DE4" w14:textId="5EFD89C4" w:rsidR="00320362" w:rsidRDefault="00320362" w:rsidP="00FD5A60">
      <w:pPr>
        <w:ind w:left="0"/>
        <w:rPr>
          <w:b/>
          <w:sz w:val="24"/>
          <w:lang w:val="en-US"/>
        </w:rPr>
      </w:pPr>
    </w:p>
    <w:p w14:paraId="3F9AFA4C" w14:textId="37810423" w:rsidR="00320362" w:rsidRDefault="00320362" w:rsidP="00FD5A60">
      <w:pPr>
        <w:ind w:left="0"/>
        <w:rPr>
          <w:b/>
          <w:sz w:val="24"/>
          <w:lang w:val="en-US"/>
        </w:rPr>
      </w:pPr>
    </w:p>
    <w:p w14:paraId="6B8873FA" w14:textId="6CD61FAD" w:rsidR="00320362" w:rsidRDefault="00320362" w:rsidP="00FD5A60">
      <w:pPr>
        <w:ind w:left="0"/>
        <w:rPr>
          <w:b/>
          <w:sz w:val="24"/>
          <w:lang w:val="en-US"/>
        </w:rPr>
      </w:pPr>
    </w:p>
    <w:p w14:paraId="6D8A1260" w14:textId="64EFE7AE" w:rsidR="00320362" w:rsidRDefault="00320362" w:rsidP="00FD5A60">
      <w:pPr>
        <w:ind w:left="0"/>
        <w:rPr>
          <w:b/>
          <w:sz w:val="24"/>
          <w:lang w:val="en-US"/>
        </w:rPr>
      </w:pPr>
    </w:p>
    <w:p w14:paraId="29D69DEB" w14:textId="77777777" w:rsidR="00320362" w:rsidRDefault="00320362" w:rsidP="00FD5A60">
      <w:pPr>
        <w:ind w:left="0"/>
        <w:rPr>
          <w:b/>
          <w:sz w:val="24"/>
          <w:lang w:val="en-US"/>
        </w:rPr>
      </w:pPr>
    </w:p>
    <w:p w14:paraId="6E570F36" w14:textId="6DDB3C29" w:rsidR="00FD5A60" w:rsidRPr="00FD5A60" w:rsidRDefault="00FD5A60" w:rsidP="00FD5A60">
      <w:pPr>
        <w:ind w:left="0"/>
        <w:rPr>
          <w:b/>
          <w:sz w:val="24"/>
          <w:lang w:val="en-US"/>
        </w:rPr>
      </w:pPr>
      <w:r w:rsidRPr="00FD5A60">
        <w:rPr>
          <w:b/>
          <w:sz w:val="24"/>
          <w:lang w:val="en-US"/>
        </w:rPr>
        <w:lastRenderedPageBreak/>
        <w:t>Adding lot</w:t>
      </w:r>
    </w:p>
    <w:p w14:paraId="24C49D0F" w14:textId="77777777" w:rsidR="007E6FDD" w:rsidRDefault="007E6FDD" w:rsidP="007E6FDD">
      <w:pPr>
        <w:ind w:left="0"/>
        <w:rPr>
          <w:lang w:val="en-US"/>
        </w:rPr>
      </w:pPr>
      <w:r>
        <w:rPr>
          <w:lang w:val="en-US"/>
        </w:rPr>
        <w:t xml:space="preserve">Only Authorized users can Add Items to the store, so it prevents from data overflow and shaky data. </w:t>
      </w:r>
    </w:p>
    <w:p w14:paraId="25CA0E0F" w14:textId="232350BA" w:rsidR="007E6FDD" w:rsidRDefault="007E6FDD" w:rsidP="007E6FDD">
      <w:pPr>
        <w:ind w:left="0"/>
        <w:rPr>
          <w:lang w:val="en-US"/>
        </w:rPr>
      </w:pPr>
      <w:r>
        <w:rPr>
          <w:lang w:val="en-US"/>
        </w:rPr>
        <w:t xml:space="preserve">Additionally, input from the user goes through </w:t>
      </w:r>
      <w:r w:rsidR="003807E6">
        <w:rPr>
          <w:lang w:val="en-US"/>
        </w:rPr>
        <w:t>“name, price, image” validation. That will prevent from accidental information and will limit the image size for effective media storage.</w:t>
      </w:r>
    </w:p>
    <w:p w14:paraId="1CDCA273" w14:textId="638B8DC9" w:rsidR="001A7359" w:rsidRDefault="001A7359" w:rsidP="007E6FDD">
      <w:pPr>
        <w:ind w:left="0"/>
        <w:rPr>
          <w:lang w:val="en-US"/>
        </w:rPr>
      </w:pPr>
      <w:r>
        <w:rPr>
          <w:lang w:val="en-US"/>
        </w:rPr>
        <w:t>Image uploading:</w:t>
      </w:r>
      <w:r>
        <w:rPr>
          <w:lang w:val="en-US"/>
        </w:rPr>
        <w:br/>
        <w:t xml:space="preserve">So the function takes the image actual extension and save it to public uploads folder. After what, the real extension with </w:t>
      </w:r>
      <w:r w:rsidR="00542EEA">
        <w:rPr>
          <w:lang w:val="en-US"/>
        </w:rPr>
        <w:t xml:space="preserve">new </w:t>
      </w:r>
      <w:proofErr w:type="gramStart"/>
      <w:r w:rsidR="00542EEA">
        <w:rPr>
          <w:lang w:val="en-US"/>
        </w:rPr>
        <w:t>name(</w:t>
      </w:r>
      <w:proofErr w:type="gramEnd"/>
      <w:r w:rsidR="00542EEA">
        <w:rPr>
          <w:lang w:val="en-US"/>
        </w:rPr>
        <w:t xml:space="preserve">current time in seconds) </w:t>
      </w:r>
      <w:r>
        <w:rPr>
          <w:lang w:val="en-US"/>
        </w:rPr>
        <w:t xml:space="preserve"> is passe</w:t>
      </w:r>
      <w:r w:rsidR="00542EEA">
        <w:rPr>
          <w:lang w:val="en-US"/>
        </w:rPr>
        <w:t>d</w:t>
      </w:r>
      <w:r>
        <w:rPr>
          <w:lang w:val="en-US"/>
        </w:rPr>
        <w:t xml:space="preserve"> to Item model in “image” column</w:t>
      </w:r>
      <w:r w:rsidR="008E3CEB">
        <w:rPr>
          <w:lang w:val="en-US"/>
        </w:rPr>
        <w:t>.</w:t>
      </w:r>
    </w:p>
    <w:p w14:paraId="7BCB3141" w14:textId="50E35621" w:rsidR="00293FD7" w:rsidRPr="00542EEA" w:rsidRDefault="00293FD7" w:rsidP="007E6FDD">
      <w:pPr>
        <w:ind w:left="0"/>
        <w:rPr>
          <w:lang w:val="en-US"/>
        </w:rPr>
      </w:pPr>
      <w:r>
        <w:rPr>
          <w:lang w:val="en-US"/>
        </w:rPr>
        <w:t>Uses post method.</w:t>
      </w:r>
    </w:p>
    <w:p w14:paraId="60BAD15B" w14:textId="3F9BBD47" w:rsidR="00A74D53" w:rsidRPr="00E5306A" w:rsidRDefault="00FD5A60" w:rsidP="00E5306A">
      <w:pPr>
        <w:rPr>
          <w:lang w:val="en-US"/>
        </w:rPr>
      </w:pPr>
      <w:r>
        <w:rPr>
          <w:noProof/>
          <w:lang w:eastAsia="ru-RU"/>
        </w:rPr>
        <w:drawing>
          <wp:inline distT="0" distB="0" distL="0" distR="0" wp14:anchorId="354389BC" wp14:editId="0C58A417">
            <wp:extent cx="5731510" cy="6886575"/>
            <wp:effectExtent l="0" t="0" r="254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86575"/>
                    </a:xfrm>
                    <a:prstGeom prst="rect">
                      <a:avLst/>
                    </a:prstGeom>
                  </pic:spPr>
                </pic:pic>
              </a:graphicData>
            </a:graphic>
          </wp:inline>
        </w:drawing>
      </w:r>
    </w:p>
    <w:p w14:paraId="0E7F08C2" w14:textId="607AC3EA" w:rsidR="00FD5A60" w:rsidRDefault="00FD5A60">
      <w:pPr>
        <w:rPr>
          <w:b/>
          <w:sz w:val="24"/>
          <w:lang w:val="en-US"/>
        </w:rPr>
      </w:pPr>
      <w:r w:rsidRPr="00FD5A60">
        <w:rPr>
          <w:b/>
          <w:sz w:val="24"/>
          <w:lang w:val="en-US"/>
        </w:rPr>
        <w:lastRenderedPageBreak/>
        <w:t>Editing item</w:t>
      </w:r>
    </w:p>
    <w:p w14:paraId="330089EA" w14:textId="77777777" w:rsidR="005E01CD" w:rsidRDefault="00B123BE">
      <w:pPr>
        <w:rPr>
          <w:sz w:val="24"/>
          <w:lang w:val="en-US"/>
        </w:rPr>
      </w:pPr>
      <w:r>
        <w:rPr>
          <w:sz w:val="24"/>
          <w:lang w:val="en-US"/>
        </w:rPr>
        <w:t>Another important point is to make user able editing his items for different purposes.</w:t>
      </w:r>
    </w:p>
    <w:p w14:paraId="3A7FAB2E" w14:textId="4093C77C" w:rsidR="00FD5A60" w:rsidRDefault="005E01CD">
      <w:pPr>
        <w:rPr>
          <w:sz w:val="24"/>
          <w:lang w:val="en-US"/>
        </w:rPr>
      </w:pPr>
      <w:proofErr w:type="spellStart"/>
      <w:r>
        <w:rPr>
          <w:sz w:val="24"/>
          <w:lang w:val="en-US"/>
        </w:rPr>
        <w:t>postEditItem</w:t>
      </w:r>
      <w:proofErr w:type="spellEnd"/>
      <w:r>
        <w:rPr>
          <w:sz w:val="24"/>
          <w:lang w:val="en-US"/>
        </w:rPr>
        <w:t xml:space="preserve"> function in </w:t>
      </w:r>
      <w:proofErr w:type="spellStart"/>
      <w:r>
        <w:rPr>
          <w:sz w:val="24"/>
          <w:lang w:val="en-US"/>
        </w:rPr>
        <w:t>ItemController</w:t>
      </w:r>
      <w:proofErr w:type="spellEnd"/>
      <w:r>
        <w:rPr>
          <w:sz w:val="24"/>
          <w:lang w:val="en-US"/>
        </w:rPr>
        <w:t xml:space="preserve"> uses the form from the view, validates the input, </w:t>
      </w:r>
      <w:r w:rsidR="00B123BE">
        <w:rPr>
          <w:sz w:val="24"/>
          <w:lang w:val="en-US"/>
        </w:rPr>
        <w:t xml:space="preserve"> </w:t>
      </w:r>
    </w:p>
    <w:p w14:paraId="0058AEE0" w14:textId="44364180" w:rsidR="001A7359" w:rsidRDefault="001A7359">
      <w:pPr>
        <w:rPr>
          <w:sz w:val="24"/>
          <w:lang w:val="en-US"/>
        </w:rPr>
      </w:pPr>
      <w:r>
        <w:rPr>
          <w:sz w:val="24"/>
          <w:lang w:val="en-US"/>
        </w:rPr>
        <w:t xml:space="preserve">finds the desired item from Item model by the passes as parameter id of the item. </w:t>
      </w:r>
    </w:p>
    <w:p w14:paraId="707BAE67" w14:textId="74924D08" w:rsidR="001A7359" w:rsidRPr="005E01CD" w:rsidRDefault="001A7359">
      <w:pPr>
        <w:rPr>
          <w:sz w:val="24"/>
          <w:lang w:val="en-US"/>
        </w:rPr>
      </w:pPr>
      <w:r>
        <w:rPr>
          <w:sz w:val="24"/>
          <w:lang w:val="en-US"/>
        </w:rPr>
        <w:t xml:space="preserve">Then </w:t>
      </w:r>
      <w:r w:rsidR="00492593">
        <w:rPr>
          <w:sz w:val="24"/>
          <w:lang w:val="en-US"/>
        </w:rPr>
        <w:t xml:space="preserve">controller overrides the specified parameters taken from the view form. For image the same process goes on as in </w:t>
      </w:r>
      <w:r w:rsidR="003245C9">
        <w:rPr>
          <w:sz w:val="24"/>
          <w:lang w:val="en-US"/>
        </w:rPr>
        <w:t>adding logic. In a nutshell, everything is just overridden. Uses post method.</w:t>
      </w:r>
    </w:p>
    <w:p w14:paraId="4ED6E019" w14:textId="42BA57E8" w:rsidR="00FD5A60" w:rsidRDefault="001A7359">
      <w:pPr>
        <w:rPr>
          <w:lang w:val="en-US"/>
        </w:rPr>
      </w:pPr>
      <w:r>
        <w:rPr>
          <w:noProof/>
          <w:lang w:eastAsia="ru-RU"/>
        </w:rPr>
        <w:drawing>
          <wp:inline distT="0" distB="0" distL="0" distR="0" wp14:anchorId="01CB469D" wp14:editId="71F61119">
            <wp:extent cx="5572125" cy="68865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6886575"/>
                    </a:xfrm>
                    <a:prstGeom prst="rect">
                      <a:avLst/>
                    </a:prstGeom>
                  </pic:spPr>
                </pic:pic>
              </a:graphicData>
            </a:graphic>
          </wp:inline>
        </w:drawing>
      </w:r>
    </w:p>
    <w:p w14:paraId="245FF780" w14:textId="77777777" w:rsidR="00FD5A60" w:rsidRPr="00FD5A60" w:rsidRDefault="00FD5A60"/>
    <w:p w14:paraId="10A6A9DE" w14:textId="77777777" w:rsidR="00FD5A60" w:rsidRDefault="00FD5A60">
      <w:pPr>
        <w:rPr>
          <w:lang w:val="en-US"/>
        </w:rPr>
      </w:pPr>
    </w:p>
    <w:p w14:paraId="64CF5E3F" w14:textId="77777777" w:rsidR="008B7948" w:rsidRDefault="008B7948">
      <w:pPr>
        <w:rPr>
          <w:b/>
          <w:sz w:val="24"/>
          <w:lang w:val="en-US"/>
        </w:rPr>
      </w:pPr>
      <w:r>
        <w:rPr>
          <w:b/>
          <w:sz w:val="24"/>
          <w:lang w:val="en-US"/>
        </w:rPr>
        <w:t>Deleting item &amp; Search item</w:t>
      </w:r>
    </w:p>
    <w:p w14:paraId="41D3C045" w14:textId="7AA2A66A" w:rsidR="008B7948" w:rsidRPr="00A87636" w:rsidRDefault="00974F0D">
      <w:pPr>
        <w:rPr>
          <w:lang w:val="en-US"/>
        </w:rPr>
      </w:pPr>
      <w:r>
        <w:rPr>
          <w:lang w:val="en-US"/>
        </w:rPr>
        <w:t>There’s nothing simpler but deleting an item. You need the id of the item, the</w:t>
      </w:r>
      <w:r w:rsidR="00A87636">
        <w:rPr>
          <w:lang w:val="en-US"/>
        </w:rPr>
        <w:t>n</w:t>
      </w:r>
      <w:r>
        <w:rPr>
          <w:lang w:val="en-US"/>
        </w:rPr>
        <w:t xml:space="preserve"> you need to validate the user, then just delete using </w:t>
      </w:r>
      <w:r w:rsidR="00224947">
        <w:rPr>
          <w:lang w:val="en-US"/>
        </w:rPr>
        <w:t>-&gt;</w:t>
      </w:r>
      <w:proofErr w:type="gramStart"/>
      <w:r w:rsidR="00224947">
        <w:rPr>
          <w:lang w:val="en-US"/>
        </w:rPr>
        <w:t>delete(</w:t>
      </w:r>
      <w:proofErr w:type="gramEnd"/>
      <w:r w:rsidR="00224947">
        <w:rPr>
          <w:lang w:val="en-US"/>
        </w:rPr>
        <w:t>) function from Model. That’s it, redirect with success!)</w:t>
      </w:r>
    </w:p>
    <w:p w14:paraId="7383EB5C" w14:textId="35774046" w:rsidR="008B7948" w:rsidRDefault="00476E74">
      <w:pPr>
        <w:rPr>
          <w:lang w:val="en-US"/>
        </w:rPr>
      </w:pPr>
      <w:r>
        <w:rPr>
          <w:noProof/>
          <w:lang w:eastAsia="ru-RU"/>
        </w:rPr>
        <w:drawing>
          <wp:inline distT="0" distB="0" distL="0" distR="0" wp14:anchorId="3AE9812A" wp14:editId="6F226C3F">
            <wp:extent cx="5410200" cy="4048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4048125"/>
                    </a:xfrm>
                    <a:prstGeom prst="rect">
                      <a:avLst/>
                    </a:prstGeom>
                  </pic:spPr>
                </pic:pic>
              </a:graphicData>
            </a:graphic>
          </wp:inline>
        </w:drawing>
      </w:r>
    </w:p>
    <w:p w14:paraId="271F0121" w14:textId="77777777" w:rsidR="008B7948" w:rsidRPr="00ED1601" w:rsidRDefault="008B7948" w:rsidP="00AF5207">
      <w:pPr>
        <w:ind w:left="0"/>
        <w:rPr>
          <w:b/>
          <w:sz w:val="24"/>
          <w:lang w:val="en-US"/>
        </w:rPr>
      </w:pPr>
    </w:p>
    <w:p w14:paraId="6B7B12CC" w14:textId="77777777" w:rsidR="008B7948" w:rsidRPr="00ED1601" w:rsidRDefault="00ED1601">
      <w:pPr>
        <w:rPr>
          <w:b/>
          <w:sz w:val="24"/>
          <w:lang w:val="en-US"/>
        </w:rPr>
      </w:pPr>
      <w:r w:rsidRPr="00ED1601">
        <w:rPr>
          <w:b/>
          <w:sz w:val="24"/>
          <w:lang w:val="en-US"/>
        </w:rPr>
        <w:t>New user creation</w:t>
      </w:r>
    </w:p>
    <w:p w14:paraId="266638E7" w14:textId="10953C9A" w:rsidR="00B13099" w:rsidRDefault="000024F3" w:rsidP="00B13099">
      <w:pPr>
        <w:rPr>
          <w:lang w:val="en-US"/>
        </w:rPr>
      </w:pPr>
      <w:r>
        <w:rPr>
          <w:lang w:val="en-US"/>
        </w:rPr>
        <w:t>New users are created through standard Laravel make auth template. Login is also operated by logic provided by Laravel.</w:t>
      </w:r>
      <w:r w:rsidR="00237162">
        <w:rPr>
          <w:lang w:val="en-US"/>
        </w:rPr>
        <w:t xml:space="preserve"> The only thing is we updated form for registration to take cellphone number in case something happens.</w:t>
      </w:r>
    </w:p>
    <w:p w14:paraId="40586C54" w14:textId="77777777" w:rsidR="00B13099" w:rsidRDefault="000024F3" w:rsidP="00B13099">
      <w:pPr>
        <w:rPr>
          <w:lang w:val="en-US"/>
        </w:rPr>
      </w:pPr>
      <w:r>
        <w:rPr>
          <w:lang w:val="en-US"/>
        </w:rPr>
        <w:t xml:space="preserve"> </w:t>
      </w:r>
    </w:p>
    <w:p w14:paraId="19EA7EB3" w14:textId="77777777" w:rsidR="00B13099" w:rsidRDefault="00B13099" w:rsidP="00B13099">
      <w:pPr>
        <w:rPr>
          <w:lang w:val="en-US"/>
        </w:rPr>
      </w:pPr>
    </w:p>
    <w:p w14:paraId="53E6DB7A" w14:textId="77777777" w:rsidR="00B13099" w:rsidRDefault="00B13099" w:rsidP="00B13099">
      <w:pPr>
        <w:rPr>
          <w:lang w:val="en-US"/>
        </w:rPr>
      </w:pPr>
    </w:p>
    <w:p w14:paraId="4C841F5B" w14:textId="77777777" w:rsidR="00B13099" w:rsidRDefault="00B13099" w:rsidP="00B13099">
      <w:pPr>
        <w:rPr>
          <w:lang w:val="en-US"/>
        </w:rPr>
      </w:pPr>
    </w:p>
    <w:p w14:paraId="2151722D" w14:textId="77777777" w:rsidR="00B13099" w:rsidRDefault="00B13099" w:rsidP="00B13099">
      <w:pPr>
        <w:rPr>
          <w:lang w:val="en-US"/>
        </w:rPr>
      </w:pPr>
    </w:p>
    <w:p w14:paraId="317741C4" w14:textId="77777777" w:rsidR="00B13099" w:rsidRDefault="00B13099" w:rsidP="00B13099">
      <w:pPr>
        <w:rPr>
          <w:lang w:val="en-US"/>
        </w:rPr>
      </w:pPr>
    </w:p>
    <w:p w14:paraId="1DA57F3E" w14:textId="77777777" w:rsidR="00B13099" w:rsidRDefault="00B13099" w:rsidP="00B13099">
      <w:pPr>
        <w:rPr>
          <w:lang w:val="en-US"/>
        </w:rPr>
      </w:pPr>
    </w:p>
    <w:p w14:paraId="6C15D2CF" w14:textId="77777777" w:rsidR="00B13099" w:rsidRDefault="00B13099" w:rsidP="00B13099">
      <w:pPr>
        <w:rPr>
          <w:lang w:val="en-US"/>
        </w:rPr>
      </w:pPr>
    </w:p>
    <w:p w14:paraId="26BC99EE" w14:textId="77777777" w:rsidR="00B13099" w:rsidRDefault="00B13099" w:rsidP="00B13099">
      <w:pPr>
        <w:rPr>
          <w:lang w:val="en-US"/>
        </w:rPr>
      </w:pPr>
    </w:p>
    <w:p w14:paraId="7AB02F4B" w14:textId="77777777" w:rsidR="00B13099" w:rsidRDefault="00B13099" w:rsidP="00B13099">
      <w:pPr>
        <w:rPr>
          <w:lang w:val="en-US"/>
        </w:rPr>
      </w:pPr>
    </w:p>
    <w:p w14:paraId="00D4A20D" w14:textId="3F6C461D" w:rsidR="00B13099" w:rsidRDefault="00B13099" w:rsidP="00B13099">
      <w:pPr>
        <w:rPr>
          <w:lang w:val="en-US"/>
        </w:rPr>
      </w:pPr>
    </w:p>
    <w:p w14:paraId="37CAA0AD" w14:textId="7382D407" w:rsidR="001D6DA9" w:rsidRDefault="001D6DA9" w:rsidP="00B13099">
      <w:pPr>
        <w:rPr>
          <w:lang w:val="en-US"/>
        </w:rPr>
      </w:pPr>
    </w:p>
    <w:p w14:paraId="7D0CFFCF" w14:textId="76BE9E5C" w:rsidR="001D6DA9" w:rsidRDefault="001D6DA9" w:rsidP="00B13099">
      <w:pPr>
        <w:rPr>
          <w:lang w:val="en-US"/>
        </w:rPr>
      </w:pPr>
    </w:p>
    <w:p w14:paraId="09CE1A7F" w14:textId="77777777" w:rsidR="001D6DA9" w:rsidRDefault="001D6DA9" w:rsidP="00B13099">
      <w:pPr>
        <w:rPr>
          <w:lang w:val="en-US"/>
        </w:rPr>
      </w:pPr>
    </w:p>
    <w:p w14:paraId="6A2E3332" w14:textId="28968071" w:rsidR="00B13099" w:rsidRDefault="00B13099" w:rsidP="00B13099">
      <w:pPr>
        <w:rPr>
          <w:b/>
          <w:bCs/>
          <w:i/>
          <w:iCs/>
          <w:lang w:val="en-US"/>
        </w:rPr>
      </w:pPr>
      <w:r w:rsidRPr="00B13099">
        <w:rPr>
          <w:b/>
          <w:bCs/>
          <w:i/>
          <w:iCs/>
          <w:lang w:val="en-US"/>
        </w:rPr>
        <w:t>Contact us Page and Logic</w:t>
      </w:r>
    </w:p>
    <w:p w14:paraId="30CA3483" w14:textId="4FF6DCE0" w:rsidR="001D6DA9" w:rsidRPr="001D6DA9" w:rsidRDefault="001D6DA9" w:rsidP="00B13099">
      <w:pPr>
        <w:rPr>
          <w:lang w:val="en-US"/>
        </w:rPr>
      </w:pPr>
      <w:r>
        <w:rPr>
          <w:lang w:val="en-US"/>
        </w:rPr>
        <w:t>The logic was inspired by this very useful link.</w:t>
      </w:r>
    </w:p>
    <w:p w14:paraId="6B8D04B5" w14:textId="4C845471" w:rsidR="008B7948" w:rsidRDefault="001D6DA9">
      <w:hyperlink r:id="rId20" w:history="1">
        <w:r w:rsidRPr="001D6DA9">
          <w:rPr>
            <w:rStyle w:val="afc"/>
            <w:lang w:val="en-US"/>
          </w:rPr>
          <w:t>https://codingdriver.com/create-contact-us-form-in-laravel-with-email-sending-example.html</w:t>
        </w:r>
      </w:hyperlink>
    </w:p>
    <w:p w14:paraId="0BA84F71" w14:textId="58AE616B" w:rsidR="001D6DA9" w:rsidRPr="001D6DA9" w:rsidRDefault="001D6DA9">
      <w:pPr>
        <w:rPr>
          <w:lang w:val="en-US"/>
        </w:rPr>
      </w:pPr>
      <w:r>
        <w:rPr>
          <w:lang w:val="en-US"/>
        </w:rPr>
        <w:t xml:space="preserve">We have created </w:t>
      </w:r>
      <w:proofErr w:type="spellStart"/>
      <w:r>
        <w:rPr>
          <w:lang w:val="en-US"/>
        </w:rPr>
        <w:t>ContactController</w:t>
      </w:r>
      <w:proofErr w:type="spellEnd"/>
      <w:r>
        <w:rPr>
          <w:lang w:val="en-US"/>
        </w:rPr>
        <w:t xml:space="preserve"> for realizing messages from users. It uses simple form with multiple input tags, of course, validated. Then it collects and pastes the necessary info to the corresponding html </w:t>
      </w:r>
      <w:proofErr w:type="gramStart"/>
      <w:r>
        <w:rPr>
          <w:lang w:val="en-US"/>
        </w:rPr>
        <w:t>layout(</w:t>
      </w:r>
      <w:proofErr w:type="gramEnd"/>
      <w:r>
        <w:rPr>
          <w:lang w:val="en-US"/>
        </w:rPr>
        <w:t xml:space="preserve">message template) and by </w:t>
      </w:r>
      <w:proofErr w:type="spellStart"/>
      <w:r>
        <w:rPr>
          <w:lang w:val="en-US"/>
        </w:rPr>
        <w:t>mailtrap</w:t>
      </w:r>
      <w:proofErr w:type="spellEnd"/>
      <w:r>
        <w:rPr>
          <w:lang w:val="en-US"/>
        </w:rPr>
        <w:t xml:space="preserve"> </w:t>
      </w:r>
      <w:r w:rsidR="00667EC8">
        <w:rPr>
          <w:lang w:val="en-US"/>
        </w:rPr>
        <w:t>credentials</w:t>
      </w:r>
      <w:r>
        <w:rPr>
          <w:lang w:val="en-US"/>
        </w:rPr>
        <w:t xml:space="preserve"> sends the message by specified email.</w:t>
      </w:r>
    </w:p>
    <w:p w14:paraId="74928C33" w14:textId="77777777" w:rsidR="008B7948" w:rsidRDefault="008B7948">
      <w:pPr>
        <w:rPr>
          <w:lang w:val="en-US"/>
        </w:rPr>
      </w:pPr>
      <w:r>
        <w:rPr>
          <w:noProof/>
          <w:lang w:eastAsia="ru-RU"/>
        </w:rPr>
        <w:drawing>
          <wp:inline distT="0" distB="0" distL="0" distR="0" wp14:anchorId="4728A8CF" wp14:editId="10CEAA80">
            <wp:extent cx="5199380" cy="360045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2666" cy="3609650"/>
                    </a:xfrm>
                    <a:prstGeom prst="rect">
                      <a:avLst/>
                    </a:prstGeom>
                  </pic:spPr>
                </pic:pic>
              </a:graphicData>
            </a:graphic>
          </wp:inline>
        </w:drawing>
      </w:r>
    </w:p>
    <w:p w14:paraId="3519792A" w14:textId="77777777" w:rsidR="00DF78C5" w:rsidRDefault="00DF78C5">
      <w:pPr>
        <w:rPr>
          <w:lang w:val="en-US"/>
        </w:rPr>
      </w:pPr>
    </w:p>
    <w:p w14:paraId="2D4A04D2" w14:textId="77777777" w:rsidR="00DF78C5" w:rsidRDefault="00A957C1">
      <w:pPr>
        <w:rPr>
          <w:b/>
          <w:sz w:val="28"/>
          <w:lang w:val="en-US"/>
        </w:rPr>
      </w:pPr>
      <w:r>
        <w:rPr>
          <w:b/>
          <w:sz w:val="28"/>
          <w:lang w:val="en-US"/>
        </w:rPr>
        <w:t>Cart manipulation</w:t>
      </w:r>
    </w:p>
    <w:p w14:paraId="0BA7A77C" w14:textId="77777777" w:rsidR="00A957C1" w:rsidRPr="00A957C1" w:rsidRDefault="00A957C1" w:rsidP="00A957C1">
      <w:pPr>
        <w:pStyle w:val="aff0"/>
        <w:numPr>
          <w:ilvl w:val="0"/>
          <w:numId w:val="13"/>
        </w:numPr>
        <w:rPr>
          <w:b/>
          <w:sz w:val="24"/>
          <w:lang w:val="en-US"/>
        </w:rPr>
      </w:pPr>
      <w:r>
        <w:rPr>
          <w:b/>
          <w:sz w:val="24"/>
          <w:lang w:val="en-US"/>
        </w:rPr>
        <w:t>Adding item to cart</w:t>
      </w:r>
    </w:p>
    <w:p w14:paraId="39D1068E" w14:textId="30CE1140" w:rsidR="00A957C1" w:rsidRDefault="00A957C1" w:rsidP="00A957C1">
      <w:pPr>
        <w:pStyle w:val="aff0"/>
        <w:rPr>
          <w:lang w:val="en-US"/>
        </w:rPr>
      </w:pPr>
      <w:r>
        <w:rPr>
          <w:lang w:val="en-US"/>
        </w:rPr>
        <w:t>When user wants to add an item to cart, corresponding function is called and by using many-to-many relationship the item and user ids are copied to a new cart table row as one object.</w:t>
      </w:r>
    </w:p>
    <w:p w14:paraId="6C789672" w14:textId="4ADF5823" w:rsidR="0054532D" w:rsidRPr="00A957C1" w:rsidRDefault="0054532D" w:rsidP="00A957C1">
      <w:pPr>
        <w:pStyle w:val="aff0"/>
        <w:rPr>
          <w:b/>
          <w:lang w:val="en-US"/>
        </w:rPr>
      </w:pPr>
      <w:r>
        <w:rPr>
          <w:noProof/>
        </w:rPr>
        <w:lastRenderedPageBreak/>
        <w:drawing>
          <wp:inline distT="0" distB="0" distL="0" distR="0" wp14:anchorId="75450982" wp14:editId="748AB569">
            <wp:extent cx="5153025" cy="2362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2362200"/>
                    </a:xfrm>
                    <a:prstGeom prst="rect">
                      <a:avLst/>
                    </a:prstGeom>
                  </pic:spPr>
                </pic:pic>
              </a:graphicData>
            </a:graphic>
          </wp:inline>
        </w:drawing>
      </w:r>
    </w:p>
    <w:p w14:paraId="22F54C81" w14:textId="77777777" w:rsidR="00A957C1" w:rsidRDefault="00A957C1" w:rsidP="00A957C1">
      <w:pPr>
        <w:pStyle w:val="aff0"/>
        <w:numPr>
          <w:ilvl w:val="0"/>
          <w:numId w:val="13"/>
        </w:numPr>
        <w:rPr>
          <w:b/>
          <w:sz w:val="24"/>
          <w:lang w:val="en-US"/>
        </w:rPr>
      </w:pPr>
      <w:r w:rsidRPr="00A957C1">
        <w:rPr>
          <w:b/>
          <w:sz w:val="24"/>
          <w:lang w:val="en-US"/>
        </w:rPr>
        <w:t>Viewing cart</w:t>
      </w:r>
    </w:p>
    <w:p w14:paraId="3784BF50" w14:textId="48DE2BB1" w:rsidR="00A957C1" w:rsidRDefault="00A957C1" w:rsidP="00A957C1">
      <w:pPr>
        <w:pStyle w:val="aff0"/>
        <w:rPr>
          <w:lang w:val="en-US"/>
        </w:rPr>
      </w:pPr>
      <w:r>
        <w:rPr>
          <w:lang w:val="en-US"/>
        </w:rPr>
        <w:t xml:space="preserve">Just taking all items for particular user from cart table and displaying them and at the end displays total cost by calling </w:t>
      </w:r>
      <w:proofErr w:type="spellStart"/>
      <w:r>
        <w:rPr>
          <w:lang w:val="en-US"/>
        </w:rPr>
        <w:t>getPrice</w:t>
      </w:r>
      <w:proofErr w:type="spellEnd"/>
      <w:r>
        <w:rPr>
          <w:lang w:val="en-US"/>
        </w:rPr>
        <w:t xml:space="preserve"> method.</w:t>
      </w:r>
    </w:p>
    <w:p w14:paraId="0E3F0A28" w14:textId="77777777" w:rsidR="00745586" w:rsidRDefault="00745586" w:rsidP="00A957C1">
      <w:pPr>
        <w:pStyle w:val="aff0"/>
        <w:rPr>
          <w:b/>
          <w:lang w:val="en-US"/>
        </w:rPr>
      </w:pPr>
    </w:p>
    <w:p w14:paraId="7AAC40B7" w14:textId="77777777" w:rsidR="00A957C1" w:rsidRDefault="00A957C1" w:rsidP="00A957C1">
      <w:pPr>
        <w:pStyle w:val="aff0"/>
        <w:numPr>
          <w:ilvl w:val="0"/>
          <w:numId w:val="13"/>
        </w:numPr>
        <w:rPr>
          <w:b/>
          <w:sz w:val="24"/>
          <w:lang w:val="en-US"/>
        </w:rPr>
      </w:pPr>
      <w:r>
        <w:rPr>
          <w:b/>
          <w:sz w:val="24"/>
          <w:lang w:val="en-US"/>
        </w:rPr>
        <w:t>Removing from cart</w:t>
      </w:r>
    </w:p>
    <w:p w14:paraId="3D3BB8D2" w14:textId="77777777" w:rsidR="00A957C1" w:rsidRPr="00662E58" w:rsidRDefault="00662E58" w:rsidP="00A957C1">
      <w:pPr>
        <w:pStyle w:val="aff0"/>
        <w:rPr>
          <w:lang w:val="en-US"/>
        </w:rPr>
      </w:pPr>
      <w:r>
        <w:rPr>
          <w:lang w:val="en-US"/>
        </w:rPr>
        <w:t>Simply uses delete method and removes corresponding item from cart table in db.</w:t>
      </w:r>
    </w:p>
    <w:p w14:paraId="372E325F" w14:textId="77777777" w:rsidR="00A957C1" w:rsidRPr="00A957C1" w:rsidRDefault="00A957C1">
      <w:pPr>
        <w:rPr>
          <w:b/>
          <w:sz w:val="28"/>
          <w:lang w:val="en-US"/>
        </w:rPr>
      </w:pPr>
      <w:r>
        <w:rPr>
          <w:noProof/>
          <w:lang w:eastAsia="ru-RU"/>
        </w:rPr>
        <w:drawing>
          <wp:inline distT="0" distB="0" distL="0" distR="0" wp14:anchorId="3A5981CB" wp14:editId="16D52164">
            <wp:extent cx="5731510" cy="299656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96565"/>
                    </a:xfrm>
                    <a:prstGeom prst="rect">
                      <a:avLst/>
                    </a:prstGeom>
                  </pic:spPr>
                </pic:pic>
              </a:graphicData>
            </a:graphic>
          </wp:inline>
        </w:drawing>
      </w:r>
    </w:p>
    <w:p w14:paraId="024F3770" w14:textId="547E3FF5" w:rsidR="00DF78C5" w:rsidRDefault="00DF78C5">
      <w:pPr>
        <w:rPr>
          <w:lang w:val="en-US"/>
        </w:rPr>
      </w:pPr>
    </w:p>
    <w:p w14:paraId="0A6869E2" w14:textId="753AFDA9" w:rsidR="00A87636" w:rsidRDefault="00A87636">
      <w:pPr>
        <w:rPr>
          <w:b/>
          <w:sz w:val="28"/>
          <w:lang w:val="en-US"/>
        </w:rPr>
      </w:pPr>
      <w:r>
        <w:rPr>
          <w:b/>
          <w:sz w:val="28"/>
          <w:lang w:val="en-US"/>
        </w:rPr>
        <w:t>Comments &amp; Rating</w:t>
      </w:r>
    </w:p>
    <w:p w14:paraId="73223F84" w14:textId="3F1CB8EF" w:rsidR="00A87636" w:rsidRPr="002D2415" w:rsidRDefault="00A87636">
      <w:r>
        <w:rPr>
          <w:lang w:val="en-US"/>
        </w:rPr>
        <w:t xml:space="preserve">If the product was really good, you can rate it in scale from 1 to 5. Here used rating table where we have </w:t>
      </w:r>
      <w:proofErr w:type="gramStart"/>
      <w:r>
        <w:rPr>
          <w:lang w:val="en-US"/>
        </w:rPr>
        <w:t>id’s</w:t>
      </w:r>
      <w:proofErr w:type="gramEnd"/>
      <w:r>
        <w:rPr>
          <w:lang w:val="en-US"/>
        </w:rPr>
        <w:t xml:space="preserve"> of all products and rating. Whenever the rating is given, the average rating is calculated of </w:t>
      </w:r>
      <w:proofErr w:type="spellStart"/>
      <w:r>
        <w:rPr>
          <w:lang w:val="en-US"/>
        </w:rPr>
        <w:t>mark_given_by_user</w:t>
      </w:r>
      <w:proofErr w:type="spellEnd"/>
      <w:r>
        <w:rPr>
          <w:lang w:val="en-US"/>
        </w:rPr>
        <w:t xml:space="preserve"> and displayed in corresponding area</w:t>
      </w:r>
      <w:r w:rsidR="006C1BDB">
        <w:rPr>
          <w:lang w:val="en-US"/>
        </w:rPr>
        <w:t xml:space="preserve"> inside </w:t>
      </w:r>
      <w:proofErr w:type="spellStart"/>
      <w:r w:rsidR="006C1BDB">
        <w:rPr>
          <w:lang w:val="en-US"/>
        </w:rPr>
        <w:t>ItemInfo.blade.php</w:t>
      </w:r>
      <w:proofErr w:type="spellEnd"/>
    </w:p>
    <w:p w14:paraId="08C4AA7A" w14:textId="1022BB8A" w:rsidR="00A87636" w:rsidRDefault="00A87636">
      <w:pPr>
        <w:rPr>
          <w:b/>
          <w:sz w:val="28"/>
          <w:lang w:val="en-US"/>
        </w:rPr>
      </w:pPr>
      <w:r>
        <w:rPr>
          <w:noProof/>
          <w:lang w:eastAsia="ru-RU"/>
        </w:rPr>
        <w:lastRenderedPageBreak/>
        <w:drawing>
          <wp:inline distT="0" distB="0" distL="0" distR="0" wp14:anchorId="1F814B37" wp14:editId="04994F7E">
            <wp:extent cx="5731510" cy="3670935"/>
            <wp:effectExtent l="0" t="0" r="254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70935"/>
                    </a:xfrm>
                    <a:prstGeom prst="rect">
                      <a:avLst/>
                    </a:prstGeom>
                  </pic:spPr>
                </pic:pic>
              </a:graphicData>
            </a:graphic>
          </wp:inline>
        </w:drawing>
      </w:r>
    </w:p>
    <w:p w14:paraId="77C3FAF2" w14:textId="2605631B" w:rsidR="00A87636" w:rsidRDefault="00A87636">
      <w:pPr>
        <w:rPr>
          <w:b/>
          <w:sz w:val="28"/>
          <w:lang w:val="en-US"/>
        </w:rPr>
      </w:pPr>
    </w:p>
    <w:p w14:paraId="37B7BE4D" w14:textId="777EC51C" w:rsidR="00A87636" w:rsidRPr="00A87636" w:rsidRDefault="00A87636">
      <w:pPr>
        <w:rPr>
          <w:lang w:val="en-US"/>
        </w:rPr>
      </w:pPr>
      <w:proofErr w:type="gramStart"/>
      <w:r>
        <w:rPr>
          <w:lang w:val="en-US"/>
        </w:rPr>
        <w:t>Also</w:t>
      </w:r>
      <w:proofErr w:type="gramEnd"/>
      <w:r>
        <w:rPr>
          <w:lang w:val="en-US"/>
        </w:rPr>
        <w:t xml:space="preserve"> its possible to leave comments under each product. </w:t>
      </w:r>
      <w:r w:rsidR="00875831">
        <w:rPr>
          <w:lang w:val="en-US"/>
        </w:rPr>
        <w:t xml:space="preserve">For this </w:t>
      </w:r>
      <w:proofErr w:type="gramStart"/>
      <w:r w:rsidR="00875831">
        <w:rPr>
          <w:lang w:val="en-US"/>
        </w:rPr>
        <w:t>purpose</w:t>
      </w:r>
      <w:proofErr w:type="gramEnd"/>
      <w:r w:rsidR="00875831">
        <w:rPr>
          <w:lang w:val="en-US"/>
        </w:rPr>
        <w:t xml:space="preserve"> there is comment method which uses post method and creates one-to-many relationship where one post can have multiple comments. Using the name of the user before comment itself, the name of user is displaced. And comments will be written to comment table. See function and implementation below.</w:t>
      </w:r>
    </w:p>
    <w:p w14:paraId="6AB7D29E" w14:textId="2902A430" w:rsidR="00A87636" w:rsidRDefault="00A87636">
      <w:pPr>
        <w:rPr>
          <w:b/>
          <w:sz w:val="28"/>
          <w:lang w:val="en-US"/>
        </w:rPr>
      </w:pPr>
    </w:p>
    <w:p w14:paraId="65617D68" w14:textId="40299699" w:rsidR="00A87636" w:rsidRDefault="00A87636">
      <w:pPr>
        <w:rPr>
          <w:b/>
          <w:sz w:val="28"/>
          <w:lang w:val="en-US"/>
        </w:rPr>
      </w:pPr>
      <w:r>
        <w:rPr>
          <w:noProof/>
          <w:lang w:eastAsia="ru-RU"/>
        </w:rPr>
        <w:drawing>
          <wp:inline distT="0" distB="0" distL="0" distR="0" wp14:anchorId="09198B8E" wp14:editId="340B690E">
            <wp:extent cx="4324350" cy="3086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3086100"/>
                    </a:xfrm>
                    <a:prstGeom prst="rect">
                      <a:avLst/>
                    </a:prstGeom>
                  </pic:spPr>
                </pic:pic>
              </a:graphicData>
            </a:graphic>
          </wp:inline>
        </w:drawing>
      </w:r>
    </w:p>
    <w:p w14:paraId="168345F3" w14:textId="1D4AF44B" w:rsidR="00E161F0" w:rsidRDefault="00E161F0">
      <w:pPr>
        <w:rPr>
          <w:b/>
          <w:sz w:val="28"/>
          <w:lang w:val="en-US"/>
        </w:rPr>
      </w:pPr>
      <w:r>
        <w:rPr>
          <w:noProof/>
        </w:rPr>
        <w:lastRenderedPageBreak/>
        <w:drawing>
          <wp:inline distT="0" distB="0" distL="0" distR="0" wp14:anchorId="31E7B72D" wp14:editId="4A28E0F5">
            <wp:extent cx="5731510" cy="2512060"/>
            <wp:effectExtent l="0" t="0" r="254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12060"/>
                    </a:xfrm>
                    <a:prstGeom prst="rect">
                      <a:avLst/>
                    </a:prstGeom>
                  </pic:spPr>
                </pic:pic>
              </a:graphicData>
            </a:graphic>
          </wp:inline>
        </w:drawing>
      </w:r>
    </w:p>
    <w:p w14:paraId="5F8A9A31" w14:textId="5B363FE9" w:rsidR="00E161F0" w:rsidRPr="00E161F0" w:rsidRDefault="00E161F0">
      <w:pPr>
        <w:rPr>
          <w:bCs/>
          <w:sz w:val="28"/>
          <w:lang w:val="en-US"/>
        </w:rPr>
      </w:pPr>
      <w:r>
        <w:rPr>
          <w:bCs/>
          <w:sz w:val="28"/>
          <w:lang w:val="en-US"/>
        </w:rPr>
        <w:t xml:space="preserve">Comments are outputted by some iteration in </w:t>
      </w:r>
      <w:proofErr w:type="spellStart"/>
      <w:r>
        <w:rPr>
          <w:bCs/>
          <w:sz w:val="28"/>
          <w:lang w:val="en-US"/>
        </w:rPr>
        <w:t>itemInfo.blade.php</w:t>
      </w:r>
      <w:proofErr w:type="spellEnd"/>
      <w:r>
        <w:rPr>
          <w:bCs/>
          <w:sz w:val="28"/>
          <w:lang w:val="en-US"/>
        </w:rPr>
        <w:t xml:space="preserve"> by </w:t>
      </w:r>
      <w:r w:rsidR="006C1BDB">
        <w:rPr>
          <w:bCs/>
          <w:sz w:val="28"/>
          <w:lang w:val="en-US"/>
        </w:rPr>
        <w:t>corresponding</w:t>
      </w:r>
      <w:r>
        <w:rPr>
          <w:bCs/>
          <w:sz w:val="28"/>
          <w:lang w:val="en-US"/>
        </w:rPr>
        <w:t xml:space="preserve"> item id.</w:t>
      </w:r>
    </w:p>
    <w:p w14:paraId="340E7DC2" w14:textId="4BCB118E" w:rsidR="00DF78C5" w:rsidRDefault="00A87636">
      <w:pPr>
        <w:rPr>
          <w:lang w:val="en-US"/>
        </w:rPr>
      </w:pPr>
      <w:r>
        <w:rPr>
          <w:noProof/>
          <w:lang w:eastAsia="ru-RU"/>
        </w:rPr>
        <w:drawing>
          <wp:inline distT="0" distB="0" distL="0" distR="0" wp14:anchorId="24E671F8" wp14:editId="20694DDB">
            <wp:extent cx="5731510" cy="3820795"/>
            <wp:effectExtent l="0" t="0" r="254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20795"/>
                    </a:xfrm>
                    <a:prstGeom prst="rect">
                      <a:avLst/>
                    </a:prstGeom>
                  </pic:spPr>
                </pic:pic>
              </a:graphicData>
            </a:graphic>
          </wp:inline>
        </w:drawing>
      </w:r>
    </w:p>
    <w:p w14:paraId="486D63EE" w14:textId="2A283C96" w:rsidR="00620DDB" w:rsidRDefault="00620DDB">
      <w:pPr>
        <w:rPr>
          <w:lang w:val="en-US"/>
        </w:rPr>
      </w:pPr>
      <w:r>
        <w:rPr>
          <w:lang w:val="en-US"/>
        </w:rPr>
        <w:t xml:space="preserve">Here is the example of comment left by </w:t>
      </w:r>
      <w:proofErr w:type="spellStart"/>
      <w:r>
        <w:rPr>
          <w:lang w:val="en-US"/>
        </w:rPr>
        <w:t>Bunik</w:t>
      </w:r>
      <w:proofErr w:type="spellEnd"/>
      <w:r>
        <w:rPr>
          <w:lang w:val="en-US"/>
        </w:rPr>
        <w:t xml:space="preserve"> user.</w:t>
      </w:r>
    </w:p>
    <w:p w14:paraId="64A8FF49" w14:textId="77777777" w:rsidR="00CD35EE" w:rsidRPr="00BF0920" w:rsidRDefault="00CD35EE">
      <w:pPr>
        <w:rPr>
          <w:lang w:val="en-US"/>
        </w:rPr>
      </w:pPr>
    </w:p>
    <w:p w14:paraId="2AFB4C8E" w14:textId="271D8FEB" w:rsidR="00907CBB" w:rsidRDefault="0013265A">
      <w:pPr>
        <w:pStyle w:val="2"/>
        <w:rPr>
          <w:lang w:val="en-US"/>
        </w:rPr>
      </w:pPr>
      <w:r>
        <w:rPr>
          <w:lang w:val="en-US"/>
        </w:rPr>
        <w:t>sUMMARY OF EACH MEMBER’S CONTRIBUTION</w:t>
      </w:r>
    </w:p>
    <w:tbl>
      <w:tblPr>
        <w:tblStyle w:val="-120"/>
        <w:tblW w:w="4950" w:type="pct"/>
        <w:tblCellMar>
          <w:left w:w="0" w:type="dxa"/>
          <w:right w:w="0" w:type="dxa"/>
        </w:tblCellMar>
        <w:tblLook w:val="0420" w:firstRow="1" w:lastRow="0" w:firstColumn="0" w:lastColumn="0" w:noHBand="0" w:noVBand="1"/>
        <w:tblDescription w:val="Отслеживание рисков и проблем"/>
      </w:tblPr>
      <w:tblGrid>
        <w:gridCol w:w="1985"/>
        <w:gridCol w:w="6946"/>
      </w:tblGrid>
      <w:tr w:rsidR="003A6DF4" w:rsidRPr="00FD5A60" w14:paraId="046AA97F" w14:textId="77777777" w:rsidTr="003A6DF4">
        <w:trPr>
          <w:cnfStyle w:val="100000000000" w:firstRow="1" w:lastRow="0" w:firstColumn="0" w:lastColumn="0" w:oddVBand="0" w:evenVBand="0" w:oddHBand="0" w:evenHBand="0" w:firstRowFirstColumn="0" w:firstRowLastColumn="0" w:lastRowFirstColumn="0" w:lastRowLastColumn="0"/>
          <w:tblHeader/>
        </w:trPr>
        <w:tc>
          <w:tcPr>
            <w:tcW w:w="1985" w:type="dxa"/>
            <w:tcBorders>
              <w:top w:val="nil"/>
              <w:left w:val="nil"/>
            </w:tcBorders>
            <w:vAlign w:val="bottom"/>
          </w:tcPr>
          <w:p w14:paraId="5D4800C7" w14:textId="772DB9F9" w:rsidR="003A6DF4" w:rsidRPr="0013265A" w:rsidRDefault="003A6DF4" w:rsidP="00015068">
            <w:pPr>
              <w:pStyle w:val="af5"/>
              <w:rPr>
                <w:lang w:val="en-US"/>
              </w:rPr>
            </w:pPr>
          </w:p>
        </w:tc>
        <w:tc>
          <w:tcPr>
            <w:tcW w:w="6946" w:type="dxa"/>
            <w:tcBorders>
              <w:top w:val="nil"/>
            </w:tcBorders>
            <w:vAlign w:val="bottom"/>
          </w:tcPr>
          <w:p w14:paraId="34D90391" w14:textId="4A1E9448" w:rsidR="003A6DF4" w:rsidRPr="003A6DF4" w:rsidRDefault="003A6DF4" w:rsidP="003A6DF4">
            <w:pPr>
              <w:pStyle w:val="af5"/>
              <w:ind w:left="0"/>
              <w:rPr>
                <w:b w:val="0"/>
                <w:bCs w:val="0"/>
                <w:lang w:val="en-US"/>
              </w:rPr>
            </w:pPr>
            <w:r>
              <w:rPr>
                <w:lang w:val="en-US"/>
              </w:rPr>
              <w:t>Work done</w:t>
            </w:r>
          </w:p>
        </w:tc>
      </w:tr>
      <w:tr w:rsidR="003A6DF4" w:rsidRPr="00872CA5" w14:paraId="05F5BA94" w14:textId="77777777" w:rsidTr="003A6DF4">
        <w:tc>
          <w:tcPr>
            <w:tcW w:w="1985" w:type="dxa"/>
            <w:tcBorders>
              <w:left w:val="nil"/>
            </w:tcBorders>
          </w:tcPr>
          <w:p w14:paraId="0AF51C1F" w14:textId="2FCEFD46" w:rsidR="003A6DF4" w:rsidRPr="003A6DF4" w:rsidRDefault="003A6DF4" w:rsidP="003A6DF4">
            <w:pPr>
              <w:pStyle w:val="af5"/>
              <w:ind w:left="0"/>
              <w:rPr>
                <w:lang w:val="en-US"/>
              </w:rPr>
            </w:pPr>
            <w:r w:rsidRPr="006059F3">
              <w:rPr>
                <w:noProof/>
                <w:lang w:val="en-US"/>
              </w:rPr>
              <w:t xml:space="preserve">Rustamkhonov M. </w:t>
            </w:r>
          </w:p>
        </w:tc>
        <w:tc>
          <w:tcPr>
            <w:tcW w:w="6946" w:type="dxa"/>
            <w:shd w:val="clear" w:color="auto" w:fill="DBDDCC" w:themeFill="accent3" w:themeFillTint="66"/>
          </w:tcPr>
          <w:p w14:paraId="77013FB3" w14:textId="4B903D78" w:rsidR="003A6DF4" w:rsidRPr="002D2415" w:rsidRDefault="00872CA5" w:rsidP="003A6DF4">
            <w:pPr>
              <w:pStyle w:val="af5"/>
              <w:rPr>
                <w:lang w:val="en-US"/>
              </w:rPr>
            </w:pPr>
            <w:proofErr w:type="gramStart"/>
            <w:r>
              <w:rPr>
                <w:lang w:val="en-US"/>
              </w:rPr>
              <w:t>Server Side</w:t>
            </w:r>
            <w:proofErr w:type="gramEnd"/>
            <w:r>
              <w:rPr>
                <w:lang w:val="en-US"/>
              </w:rPr>
              <w:t xml:space="preserve"> Scripting, Report, Database</w:t>
            </w:r>
            <w:r w:rsidR="002D2415">
              <w:rPr>
                <w:lang w:val="en-US"/>
              </w:rPr>
              <w:t>, charismatic leader</w:t>
            </w:r>
          </w:p>
        </w:tc>
      </w:tr>
      <w:tr w:rsidR="003A6DF4" w:rsidRPr="008B7948" w14:paraId="4ADCED78" w14:textId="77777777" w:rsidTr="003A6DF4">
        <w:tc>
          <w:tcPr>
            <w:tcW w:w="1985" w:type="dxa"/>
            <w:tcBorders>
              <w:left w:val="nil"/>
            </w:tcBorders>
          </w:tcPr>
          <w:p w14:paraId="3F037FAE" w14:textId="5D564F2F" w:rsidR="003A6DF4" w:rsidRPr="0013265A" w:rsidRDefault="003A6DF4" w:rsidP="003A6DF4">
            <w:pPr>
              <w:pStyle w:val="af5"/>
              <w:ind w:left="0"/>
              <w:rPr>
                <w:lang w:val="en-US"/>
              </w:rPr>
            </w:pPr>
            <w:r w:rsidRPr="006059F3">
              <w:rPr>
                <w:noProof/>
                <w:lang w:val="en-US"/>
              </w:rPr>
              <w:t xml:space="preserve">Khasanov A. </w:t>
            </w:r>
          </w:p>
        </w:tc>
        <w:tc>
          <w:tcPr>
            <w:tcW w:w="6946" w:type="dxa"/>
            <w:shd w:val="clear" w:color="auto" w:fill="DBDDCC" w:themeFill="accent3" w:themeFillTint="66"/>
          </w:tcPr>
          <w:p w14:paraId="0E897868" w14:textId="2741FA71" w:rsidR="003A6DF4" w:rsidRPr="008B7948" w:rsidRDefault="006C63E0" w:rsidP="003A6DF4">
            <w:pPr>
              <w:pStyle w:val="af5"/>
              <w:rPr>
                <w:lang w:val="en-US"/>
              </w:rPr>
            </w:pPr>
            <w:r>
              <w:rPr>
                <w:lang w:val="en-US"/>
              </w:rPr>
              <w:t xml:space="preserve">Report, </w:t>
            </w:r>
            <w:proofErr w:type="gramStart"/>
            <w:r>
              <w:rPr>
                <w:lang w:val="en-US"/>
              </w:rPr>
              <w:t>Server Side</w:t>
            </w:r>
            <w:proofErr w:type="gramEnd"/>
            <w:r>
              <w:rPr>
                <w:lang w:val="en-US"/>
              </w:rPr>
              <w:t xml:space="preserve"> Scripting</w:t>
            </w:r>
          </w:p>
        </w:tc>
      </w:tr>
      <w:tr w:rsidR="003A6DF4" w:rsidRPr="008B5F28" w14:paraId="4EF2E4BA" w14:textId="77777777" w:rsidTr="003A6DF4">
        <w:tc>
          <w:tcPr>
            <w:tcW w:w="1985" w:type="dxa"/>
            <w:tcBorders>
              <w:left w:val="nil"/>
            </w:tcBorders>
          </w:tcPr>
          <w:p w14:paraId="188EFD92" w14:textId="2CE5CA40" w:rsidR="003A6DF4" w:rsidRPr="008B7948" w:rsidRDefault="003A6DF4" w:rsidP="003A6DF4">
            <w:pPr>
              <w:pStyle w:val="af5"/>
              <w:rPr>
                <w:lang w:val="en-US"/>
              </w:rPr>
            </w:pPr>
            <w:r w:rsidRPr="006059F3">
              <w:rPr>
                <w:noProof/>
                <w:lang w:val="en-US"/>
              </w:rPr>
              <w:t xml:space="preserve">Alidjanov S. </w:t>
            </w:r>
          </w:p>
        </w:tc>
        <w:tc>
          <w:tcPr>
            <w:tcW w:w="6946" w:type="dxa"/>
            <w:shd w:val="clear" w:color="auto" w:fill="DBDDCC" w:themeFill="accent3" w:themeFillTint="66"/>
          </w:tcPr>
          <w:p w14:paraId="377642F1" w14:textId="76BC920A" w:rsidR="003A6DF4" w:rsidRPr="00734A74" w:rsidRDefault="008B5F28" w:rsidP="003A6DF4">
            <w:pPr>
              <w:pStyle w:val="af5"/>
            </w:pPr>
            <w:proofErr w:type="spellStart"/>
            <w:r>
              <w:rPr>
                <w:lang w:val="en-US"/>
              </w:rPr>
              <w:t>Css</w:t>
            </w:r>
            <w:proofErr w:type="spellEnd"/>
            <w:r>
              <w:rPr>
                <w:lang w:val="en-US"/>
              </w:rPr>
              <w:t xml:space="preserve"> Html, </w:t>
            </w:r>
            <w:proofErr w:type="gramStart"/>
            <w:r>
              <w:rPr>
                <w:lang w:val="en-US"/>
              </w:rPr>
              <w:t>Client Side</w:t>
            </w:r>
            <w:proofErr w:type="gramEnd"/>
            <w:r>
              <w:rPr>
                <w:lang w:val="en-US"/>
              </w:rPr>
              <w:t xml:space="preserve"> Scripting</w:t>
            </w:r>
          </w:p>
        </w:tc>
      </w:tr>
      <w:tr w:rsidR="003A6DF4" w:rsidRPr="008B5F28" w14:paraId="7DBD1AE5" w14:textId="77777777" w:rsidTr="003A6DF4">
        <w:tc>
          <w:tcPr>
            <w:tcW w:w="1985" w:type="dxa"/>
            <w:tcBorders>
              <w:left w:val="nil"/>
            </w:tcBorders>
          </w:tcPr>
          <w:p w14:paraId="12D633E1" w14:textId="76AEDAAF" w:rsidR="003A6DF4" w:rsidRDefault="003A6DF4" w:rsidP="003A6DF4">
            <w:pPr>
              <w:pStyle w:val="af5"/>
              <w:rPr>
                <w:lang w:val="en-US"/>
              </w:rPr>
            </w:pPr>
            <w:r w:rsidRPr="006059F3">
              <w:rPr>
                <w:noProof/>
                <w:lang w:val="en-US"/>
              </w:rPr>
              <w:lastRenderedPageBreak/>
              <w:t xml:space="preserve">Khursandov S. </w:t>
            </w:r>
          </w:p>
        </w:tc>
        <w:tc>
          <w:tcPr>
            <w:tcW w:w="6946" w:type="dxa"/>
            <w:shd w:val="clear" w:color="auto" w:fill="DBDDCC" w:themeFill="accent3" w:themeFillTint="66"/>
          </w:tcPr>
          <w:p w14:paraId="58A6454A" w14:textId="1E44D066" w:rsidR="003A6DF4" w:rsidRPr="008B7948" w:rsidRDefault="008B5F28" w:rsidP="003A6DF4">
            <w:pPr>
              <w:pStyle w:val="af5"/>
              <w:rPr>
                <w:lang w:val="en-US"/>
              </w:rPr>
            </w:pPr>
            <w:proofErr w:type="gramStart"/>
            <w:r>
              <w:rPr>
                <w:lang w:val="en-US"/>
              </w:rPr>
              <w:t>Client Side</w:t>
            </w:r>
            <w:proofErr w:type="gramEnd"/>
            <w:r>
              <w:rPr>
                <w:lang w:val="en-US"/>
              </w:rPr>
              <w:t xml:space="preserve"> Scripting, </w:t>
            </w:r>
            <w:proofErr w:type="spellStart"/>
            <w:r>
              <w:rPr>
                <w:lang w:val="en-US"/>
              </w:rPr>
              <w:t>Css</w:t>
            </w:r>
            <w:proofErr w:type="spellEnd"/>
            <w:r>
              <w:rPr>
                <w:lang w:val="en-US"/>
              </w:rPr>
              <w:t xml:space="preserve"> html</w:t>
            </w:r>
          </w:p>
        </w:tc>
      </w:tr>
      <w:tr w:rsidR="003A6DF4" w:rsidRPr="008B7948" w14:paraId="7950C0E0" w14:textId="77777777" w:rsidTr="003A6DF4">
        <w:tc>
          <w:tcPr>
            <w:tcW w:w="1985" w:type="dxa"/>
            <w:tcBorders>
              <w:left w:val="nil"/>
            </w:tcBorders>
          </w:tcPr>
          <w:p w14:paraId="5CA2759E" w14:textId="7F115B78" w:rsidR="003A6DF4" w:rsidRDefault="003A6DF4" w:rsidP="003A6DF4">
            <w:pPr>
              <w:pStyle w:val="af5"/>
              <w:rPr>
                <w:lang w:val="en-US"/>
              </w:rPr>
            </w:pPr>
            <w:r w:rsidRPr="006059F3">
              <w:rPr>
                <w:noProof/>
                <w:lang w:val="en-US"/>
              </w:rPr>
              <w:t xml:space="preserve">Karimov B. </w:t>
            </w:r>
          </w:p>
        </w:tc>
        <w:tc>
          <w:tcPr>
            <w:tcW w:w="6946" w:type="dxa"/>
            <w:shd w:val="clear" w:color="auto" w:fill="DBDDCC" w:themeFill="accent3" w:themeFillTint="66"/>
          </w:tcPr>
          <w:p w14:paraId="5E86ED76" w14:textId="17FCA204" w:rsidR="003A6DF4" w:rsidRPr="008B7948" w:rsidRDefault="008B5F28" w:rsidP="003A6DF4">
            <w:pPr>
              <w:pStyle w:val="af5"/>
              <w:rPr>
                <w:lang w:val="en-US"/>
              </w:rPr>
            </w:pPr>
            <w:r>
              <w:rPr>
                <w:lang w:val="en-US"/>
              </w:rPr>
              <w:t>Design, Content</w:t>
            </w:r>
          </w:p>
        </w:tc>
      </w:tr>
      <w:tr w:rsidR="003A6DF4" w:rsidRPr="008B7948" w14:paraId="5466395F" w14:textId="77777777" w:rsidTr="003A6DF4">
        <w:tc>
          <w:tcPr>
            <w:tcW w:w="1985" w:type="dxa"/>
            <w:tcBorders>
              <w:left w:val="nil"/>
            </w:tcBorders>
          </w:tcPr>
          <w:p w14:paraId="6EA6CA92" w14:textId="74262831" w:rsidR="003A6DF4" w:rsidRDefault="003A6DF4" w:rsidP="003A6DF4">
            <w:pPr>
              <w:pStyle w:val="af5"/>
              <w:rPr>
                <w:lang w:val="en-US"/>
              </w:rPr>
            </w:pPr>
            <w:r w:rsidRPr="006059F3">
              <w:rPr>
                <w:noProof/>
                <w:lang w:val="en-US"/>
              </w:rPr>
              <w:t xml:space="preserve">Kasimova K. </w:t>
            </w:r>
          </w:p>
        </w:tc>
        <w:tc>
          <w:tcPr>
            <w:tcW w:w="6946" w:type="dxa"/>
            <w:shd w:val="clear" w:color="auto" w:fill="DBDDCC" w:themeFill="accent3" w:themeFillTint="66"/>
          </w:tcPr>
          <w:p w14:paraId="5BB1F08D" w14:textId="1B47F31D" w:rsidR="003A6DF4" w:rsidRPr="008B7948" w:rsidRDefault="00872CA5" w:rsidP="003A6DF4">
            <w:pPr>
              <w:pStyle w:val="af5"/>
              <w:rPr>
                <w:lang w:val="en-US"/>
              </w:rPr>
            </w:pPr>
            <w:proofErr w:type="gramStart"/>
            <w:r>
              <w:rPr>
                <w:lang w:val="en-US"/>
              </w:rPr>
              <w:t>Server Side</w:t>
            </w:r>
            <w:proofErr w:type="gramEnd"/>
            <w:r>
              <w:rPr>
                <w:lang w:val="en-US"/>
              </w:rPr>
              <w:t xml:space="preserve"> Scripting, </w:t>
            </w:r>
            <w:proofErr w:type="spellStart"/>
            <w:r>
              <w:rPr>
                <w:lang w:val="en-US"/>
              </w:rPr>
              <w:t>Css</w:t>
            </w:r>
            <w:proofErr w:type="spellEnd"/>
          </w:p>
        </w:tc>
      </w:tr>
    </w:tbl>
    <w:p w14:paraId="3426E3FE" w14:textId="338A49E4" w:rsidR="003A6DF4" w:rsidRPr="003A6DF4" w:rsidRDefault="003A6DF4" w:rsidP="003A6DF4"/>
    <w:p w14:paraId="05B49C3C" w14:textId="77777777" w:rsidR="00907CBB" w:rsidRPr="0013265A" w:rsidRDefault="0013265A">
      <w:pPr>
        <w:pStyle w:val="2"/>
        <w:rPr>
          <w:lang w:val="en-US"/>
        </w:rPr>
      </w:pPr>
      <w:r>
        <w:rPr>
          <w:lang w:val="en-US"/>
        </w:rPr>
        <w:t>loGIN AND PASSWORDS</w:t>
      </w:r>
    </w:p>
    <w:tbl>
      <w:tblPr>
        <w:tblStyle w:val="-120"/>
        <w:tblW w:w="2672" w:type="pct"/>
        <w:tblCellMar>
          <w:left w:w="0" w:type="dxa"/>
          <w:right w:w="0" w:type="dxa"/>
        </w:tblCellMar>
        <w:tblLook w:val="0420" w:firstRow="1" w:lastRow="0" w:firstColumn="0" w:lastColumn="0" w:noHBand="0" w:noVBand="1"/>
        <w:tblDescription w:val="Отслеживание рисков и проблем"/>
      </w:tblPr>
      <w:tblGrid>
        <w:gridCol w:w="3187"/>
        <w:gridCol w:w="717"/>
        <w:gridCol w:w="1158"/>
      </w:tblGrid>
      <w:tr w:rsidR="0013265A" w:rsidRPr="00FD5A60" w14:paraId="24EADEF7" w14:textId="77777777" w:rsidTr="0013265A">
        <w:trPr>
          <w:cnfStyle w:val="100000000000" w:firstRow="1" w:lastRow="0" w:firstColumn="0" w:lastColumn="0" w:oddVBand="0" w:evenVBand="0" w:oddHBand="0" w:evenHBand="0" w:firstRowFirstColumn="0" w:firstRowLastColumn="0" w:lastRowFirstColumn="0" w:lastRowLastColumn="0"/>
          <w:tblHeader/>
        </w:trPr>
        <w:tc>
          <w:tcPr>
            <w:tcW w:w="1418" w:type="dxa"/>
            <w:tcBorders>
              <w:top w:val="nil"/>
              <w:left w:val="nil"/>
            </w:tcBorders>
            <w:vAlign w:val="bottom"/>
          </w:tcPr>
          <w:p w14:paraId="7CDA698F" w14:textId="77777777" w:rsidR="0013265A" w:rsidRPr="0013265A" w:rsidRDefault="0013265A" w:rsidP="0013265A">
            <w:pPr>
              <w:pStyle w:val="af5"/>
              <w:rPr>
                <w:lang w:val="en-US"/>
              </w:rPr>
            </w:pPr>
            <w:r>
              <w:rPr>
                <w:lang w:val="en-US"/>
              </w:rPr>
              <w:t>Login</w:t>
            </w:r>
          </w:p>
        </w:tc>
        <w:tc>
          <w:tcPr>
            <w:tcW w:w="1843" w:type="dxa"/>
            <w:tcBorders>
              <w:top w:val="nil"/>
            </w:tcBorders>
            <w:vAlign w:val="bottom"/>
          </w:tcPr>
          <w:p w14:paraId="621082E4" w14:textId="77777777" w:rsidR="0013265A" w:rsidRPr="0013265A" w:rsidRDefault="0013265A" w:rsidP="0013265A">
            <w:pPr>
              <w:pStyle w:val="af5"/>
              <w:rPr>
                <w:lang w:val="en-US"/>
              </w:rPr>
            </w:pPr>
            <w:r>
              <w:rPr>
                <w:lang w:val="en-US"/>
              </w:rPr>
              <w:t>Type</w:t>
            </w:r>
          </w:p>
        </w:tc>
        <w:tc>
          <w:tcPr>
            <w:tcW w:w="1559" w:type="dxa"/>
            <w:tcBorders>
              <w:top w:val="nil"/>
            </w:tcBorders>
            <w:vAlign w:val="bottom"/>
          </w:tcPr>
          <w:p w14:paraId="2E7A4D0E" w14:textId="77777777" w:rsidR="0013265A" w:rsidRPr="00FD5A60" w:rsidRDefault="0013265A" w:rsidP="0013265A">
            <w:pPr>
              <w:pStyle w:val="af5"/>
              <w:rPr>
                <w:lang w:val="en-US"/>
              </w:rPr>
            </w:pPr>
            <w:r>
              <w:rPr>
                <w:lang w:val="en-US"/>
              </w:rPr>
              <w:t>Password</w:t>
            </w:r>
          </w:p>
        </w:tc>
      </w:tr>
      <w:tr w:rsidR="0013265A" w:rsidRPr="00FD5A60" w14:paraId="7A79BB59" w14:textId="77777777" w:rsidTr="0013265A">
        <w:tc>
          <w:tcPr>
            <w:tcW w:w="1418" w:type="dxa"/>
            <w:tcBorders>
              <w:left w:val="nil"/>
            </w:tcBorders>
          </w:tcPr>
          <w:p w14:paraId="61786B24" w14:textId="1A51B0E5" w:rsidR="0013265A" w:rsidRPr="003C6A61" w:rsidRDefault="003C6A61" w:rsidP="0013265A">
            <w:pPr>
              <w:pStyle w:val="af5"/>
            </w:pPr>
            <w:r>
              <w:rPr>
                <w:rFonts w:ascii="Arial" w:hAnsi="Arial" w:cs="Arial"/>
                <w:color w:val="444444"/>
                <w:sz w:val="20"/>
                <w:szCs w:val="20"/>
                <w:shd w:val="clear" w:color="auto" w:fill="FFFFFF"/>
              </w:rPr>
              <w:t>b.karimov@student.inha.uz</w:t>
            </w:r>
          </w:p>
        </w:tc>
        <w:tc>
          <w:tcPr>
            <w:tcW w:w="1843" w:type="dxa"/>
          </w:tcPr>
          <w:p w14:paraId="63B333DF" w14:textId="4BEAF801" w:rsidR="0013265A" w:rsidRPr="00BF764A" w:rsidRDefault="003C6A61">
            <w:pPr>
              <w:pStyle w:val="af5"/>
              <w:rPr>
                <w:lang w:val="en-US"/>
              </w:rPr>
            </w:pPr>
            <w:r>
              <w:rPr>
                <w:lang w:val="en-US"/>
              </w:rPr>
              <w:t>user</w:t>
            </w:r>
          </w:p>
        </w:tc>
        <w:tc>
          <w:tcPr>
            <w:tcW w:w="1559" w:type="dxa"/>
            <w:shd w:val="clear" w:color="auto" w:fill="EDEEE5" w:themeFill="accent3" w:themeFillTint="33"/>
          </w:tcPr>
          <w:p w14:paraId="6CD9CC26" w14:textId="1C5C01DD" w:rsidR="0013265A" w:rsidRPr="00FD5A60" w:rsidRDefault="003C6A61">
            <w:pPr>
              <w:pStyle w:val="af5"/>
              <w:rPr>
                <w:lang w:val="en-US"/>
              </w:rPr>
            </w:pPr>
            <w:r>
              <w:rPr>
                <w:lang w:val="en-US"/>
              </w:rPr>
              <w:t>123456789</w:t>
            </w:r>
          </w:p>
        </w:tc>
      </w:tr>
      <w:tr w:rsidR="0013265A" w:rsidRPr="008B7948" w14:paraId="1355DBC0" w14:textId="77777777" w:rsidTr="0013265A">
        <w:tc>
          <w:tcPr>
            <w:tcW w:w="1418" w:type="dxa"/>
            <w:tcBorders>
              <w:left w:val="nil"/>
            </w:tcBorders>
          </w:tcPr>
          <w:p w14:paraId="2B1534C1" w14:textId="0E1FA3CB" w:rsidR="0013265A" w:rsidRPr="005B3707" w:rsidRDefault="00F407F3" w:rsidP="0013265A">
            <w:pPr>
              <w:pStyle w:val="af5"/>
            </w:pPr>
            <w:r w:rsidRPr="00F407F3">
              <w:rPr>
                <w:rFonts w:ascii="Arial" w:hAnsi="Arial" w:cs="Arial"/>
                <w:color w:val="444444"/>
                <w:sz w:val="20"/>
                <w:szCs w:val="20"/>
                <w:shd w:val="clear" w:color="auto" w:fill="FFFFFF"/>
                <w:lang w:val="en-US"/>
              </w:rPr>
              <w:t>m</w:t>
            </w:r>
            <w:r w:rsidRPr="005B3707">
              <w:rPr>
                <w:rFonts w:ascii="Arial" w:hAnsi="Arial" w:cs="Arial"/>
                <w:color w:val="444444"/>
                <w:sz w:val="20"/>
                <w:szCs w:val="20"/>
                <w:shd w:val="clear" w:color="auto" w:fill="FFFFFF"/>
              </w:rPr>
              <w:t>.</w:t>
            </w:r>
            <w:proofErr w:type="spellStart"/>
            <w:r w:rsidRPr="00F407F3">
              <w:rPr>
                <w:rFonts w:ascii="Arial" w:hAnsi="Arial" w:cs="Arial"/>
                <w:color w:val="444444"/>
                <w:sz w:val="20"/>
                <w:szCs w:val="20"/>
                <w:shd w:val="clear" w:color="auto" w:fill="FFFFFF"/>
                <w:lang w:val="en-US"/>
              </w:rPr>
              <w:t>rustamkhonov</w:t>
            </w:r>
            <w:proofErr w:type="spellEnd"/>
            <w:r w:rsidRPr="005B3707">
              <w:rPr>
                <w:rFonts w:ascii="Arial" w:hAnsi="Arial" w:cs="Arial"/>
                <w:color w:val="444444"/>
                <w:sz w:val="20"/>
                <w:szCs w:val="20"/>
                <w:shd w:val="clear" w:color="auto" w:fill="FFFFFF"/>
              </w:rPr>
              <w:t>@</w:t>
            </w:r>
            <w:r w:rsidRPr="00F407F3">
              <w:rPr>
                <w:rFonts w:ascii="Arial" w:hAnsi="Arial" w:cs="Arial"/>
                <w:color w:val="444444"/>
                <w:sz w:val="20"/>
                <w:szCs w:val="20"/>
                <w:shd w:val="clear" w:color="auto" w:fill="FFFFFF"/>
                <w:lang w:val="en-US"/>
              </w:rPr>
              <w:t>student</w:t>
            </w:r>
            <w:r w:rsidRPr="005B3707">
              <w:rPr>
                <w:rFonts w:ascii="Arial" w:hAnsi="Arial" w:cs="Arial"/>
                <w:color w:val="444444"/>
                <w:sz w:val="20"/>
                <w:szCs w:val="20"/>
                <w:shd w:val="clear" w:color="auto" w:fill="FFFFFF"/>
              </w:rPr>
              <w:t>.</w:t>
            </w:r>
            <w:proofErr w:type="spellStart"/>
            <w:r w:rsidRPr="00F407F3">
              <w:rPr>
                <w:rFonts w:ascii="Arial" w:hAnsi="Arial" w:cs="Arial"/>
                <w:color w:val="444444"/>
                <w:sz w:val="20"/>
                <w:szCs w:val="20"/>
                <w:shd w:val="clear" w:color="auto" w:fill="FFFFFF"/>
                <w:lang w:val="en-US"/>
              </w:rPr>
              <w:t>inha</w:t>
            </w:r>
            <w:proofErr w:type="spellEnd"/>
            <w:r w:rsidRPr="005B3707">
              <w:rPr>
                <w:rFonts w:ascii="Arial" w:hAnsi="Arial" w:cs="Arial"/>
                <w:color w:val="444444"/>
                <w:sz w:val="20"/>
                <w:szCs w:val="20"/>
                <w:shd w:val="clear" w:color="auto" w:fill="FFFFFF"/>
              </w:rPr>
              <w:t>.</w:t>
            </w:r>
            <w:proofErr w:type="spellStart"/>
            <w:r w:rsidRPr="00F407F3">
              <w:rPr>
                <w:rFonts w:ascii="Arial" w:hAnsi="Arial" w:cs="Arial"/>
                <w:color w:val="444444"/>
                <w:sz w:val="20"/>
                <w:szCs w:val="20"/>
                <w:shd w:val="clear" w:color="auto" w:fill="FFFFFF"/>
                <w:lang w:val="en-US"/>
              </w:rPr>
              <w:t>uz</w:t>
            </w:r>
            <w:proofErr w:type="spellEnd"/>
          </w:p>
        </w:tc>
        <w:tc>
          <w:tcPr>
            <w:tcW w:w="1843" w:type="dxa"/>
          </w:tcPr>
          <w:p w14:paraId="6795877C" w14:textId="77777777" w:rsidR="0013265A" w:rsidRPr="00BF764A" w:rsidRDefault="00BF764A">
            <w:pPr>
              <w:pStyle w:val="af5"/>
              <w:rPr>
                <w:lang w:val="en-US"/>
              </w:rPr>
            </w:pPr>
            <w:r>
              <w:rPr>
                <w:lang w:val="en-US"/>
              </w:rPr>
              <w:t>user</w:t>
            </w:r>
          </w:p>
        </w:tc>
        <w:tc>
          <w:tcPr>
            <w:tcW w:w="1559" w:type="dxa"/>
            <w:shd w:val="clear" w:color="auto" w:fill="EDEEE5" w:themeFill="accent3" w:themeFillTint="33"/>
          </w:tcPr>
          <w:p w14:paraId="6E7B82CD" w14:textId="531EC032" w:rsidR="0013265A" w:rsidRPr="008B7948" w:rsidRDefault="005B3707">
            <w:pPr>
              <w:pStyle w:val="af5"/>
              <w:rPr>
                <w:lang w:val="en-US"/>
              </w:rPr>
            </w:pPr>
            <w:r>
              <w:rPr>
                <w:lang w:val="en-US"/>
              </w:rPr>
              <w:t>12346578</w:t>
            </w:r>
          </w:p>
        </w:tc>
      </w:tr>
      <w:tr w:rsidR="0013265A" w:rsidRPr="008B7948" w14:paraId="794DEA39" w14:textId="77777777" w:rsidTr="0013265A">
        <w:tc>
          <w:tcPr>
            <w:tcW w:w="1418" w:type="dxa"/>
            <w:tcBorders>
              <w:left w:val="nil"/>
            </w:tcBorders>
          </w:tcPr>
          <w:p w14:paraId="5FDC102B" w14:textId="1A4C177C" w:rsidR="0013265A" w:rsidRPr="008B7948" w:rsidRDefault="0004603E">
            <w:pPr>
              <w:pStyle w:val="af5"/>
              <w:rPr>
                <w:lang w:val="en-US"/>
              </w:rPr>
            </w:pPr>
            <w:r>
              <w:rPr>
                <w:lang w:val="en-US"/>
              </w:rPr>
              <w:t>admin@gmail.com</w:t>
            </w:r>
          </w:p>
        </w:tc>
        <w:tc>
          <w:tcPr>
            <w:tcW w:w="1843" w:type="dxa"/>
          </w:tcPr>
          <w:p w14:paraId="18651D09" w14:textId="7D028E03" w:rsidR="0013265A" w:rsidRPr="008B7948" w:rsidRDefault="0004603E">
            <w:pPr>
              <w:pStyle w:val="af5"/>
              <w:rPr>
                <w:lang w:val="en-US"/>
              </w:rPr>
            </w:pPr>
            <w:r>
              <w:rPr>
                <w:lang w:val="en-US"/>
              </w:rPr>
              <w:t>admin</w:t>
            </w:r>
          </w:p>
        </w:tc>
        <w:tc>
          <w:tcPr>
            <w:tcW w:w="1559" w:type="dxa"/>
            <w:shd w:val="clear" w:color="auto" w:fill="EDEEE5" w:themeFill="accent3" w:themeFillTint="33"/>
          </w:tcPr>
          <w:p w14:paraId="7A17ACD2" w14:textId="0DD1FE0D" w:rsidR="0013265A" w:rsidRPr="008B7948" w:rsidRDefault="0004603E">
            <w:pPr>
              <w:pStyle w:val="af5"/>
              <w:rPr>
                <w:lang w:val="en-US"/>
              </w:rPr>
            </w:pPr>
            <w:r>
              <w:rPr>
                <w:lang w:val="en-US"/>
              </w:rPr>
              <w:t>Admin123</w:t>
            </w:r>
          </w:p>
        </w:tc>
      </w:tr>
    </w:tbl>
    <w:p w14:paraId="3D1F8950" w14:textId="441792B1" w:rsidR="00907CBB" w:rsidRDefault="00907CBB">
      <w:pPr>
        <w:rPr>
          <w:lang w:val="en-US"/>
        </w:rPr>
      </w:pPr>
    </w:p>
    <w:p w14:paraId="1B422062" w14:textId="77777777" w:rsidR="008C6D6F" w:rsidRDefault="008C6D6F" w:rsidP="008C6D6F">
      <w:pPr>
        <w:ind w:left="0"/>
        <w:rPr>
          <w:b/>
          <w:sz w:val="24"/>
          <w:lang w:val="en-US"/>
        </w:rPr>
      </w:pPr>
      <w:r>
        <w:rPr>
          <w:b/>
          <w:sz w:val="24"/>
          <w:lang w:val="en-US"/>
        </w:rPr>
        <w:t xml:space="preserve">Some little Irony: </w:t>
      </w:r>
    </w:p>
    <w:p w14:paraId="52E10F97" w14:textId="77777777" w:rsidR="008C6D6F" w:rsidRPr="008C6D6F" w:rsidRDefault="008C6D6F" w:rsidP="008C6D6F">
      <w:pPr>
        <w:ind w:left="0"/>
        <w:rPr>
          <w:b/>
          <w:sz w:val="24"/>
          <w:lang w:val="en-US"/>
        </w:rPr>
      </w:pPr>
      <w:r>
        <w:rPr>
          <w:b/>
          <w:sz w:val="24"/>
          <w:lang w:val="en-US"/>
        </w:rPr>
        <w:t xml:space="preserve">We wanted to build super fancy, highly-contrasted app with useful tools, however, our expectations were much higher than our desire </w:t>
      </w:r>
      <w:proofErr w:type="gramStart"/>
      <w:r>
        <w:rPr>
          <w:b/>
          <w:sz w:val="24"/>
          <w:lang w:val="en-US"/>
        </w:rPr>
        <w:t>and ,might</w:t>
      </w:r>
      <w:proofErr w:type="gramEnd"/>
      <w:r>
        <w:rPr>
          <w:b/>
          <w:sz w:val="24"/>
          <w:lang w:val="en-US"/>
        </w:rPr>
        <w:t xml:space="preserve"> be , cohesion. </w:t>
      </w:r>
    </w:p>
    <w:p w14:paraId="576365B8" w14:textId="77777777" w:rsidR="008C6D6F" w:rsidRPr="008B7948" w:rsidRDefault="008C6D6F">
      <w:pPr>
        <w:rPr>
          <w:lang w:val="en-US"/>
        </w:rPr>
      </w:pPr>
    </w:p>
    <w:sectPr w:rsidR="008C6D6F" w:rsidRPr="008B7948" w:rsidSect="00CE75D1">
      <w:headerReference w:type="default" r:id="rId27"/>
      <w:footerReference w:type="default" r:id="rId28"/>
      <w:headerReference w:type="first" r:id="rId2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7B7B0" w14:textId="77777777" w:rsidR="00D569F9" w:rsidRDefault="00D569F9">
      <w:r>
        <w:separator/>
      </w:r>
    </w:p>
    <w:p w14:paraId="765EBB98" w14:textId="77777777" w:rsidR="00D569F9" w:rsidRDefault="00D569F9"/>
  </w:endnote>
  <w:endnote w:type="continuationSeparator" w:id="0">
    <w:p w14:paraId="28280C3F" w14:textId="77777777" w:rsidR="00D569F9" w:rsidRDefault="00D569F9">
      <w:r>
        <w:continuationSeparator/>
      </w:r>
    </w:p>
    <w:p w14:paraId="236A9DD0" w14:textId="77777777" w:rsidR="00D569F9" w:rsidRDefault="00D569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35" w:type="pct"/>
      <w:tblCellMar>
        <w:left w:w="0" w:type="dxa"/>
        <w:right w:w="0" w:type="dxa"/>
      </w:tblCellMar>
      <w:tblLook w:val="04A0" w:firstRow="1" w:lastRow="0" w:firstColumn="1" w:lastColumn="0" w:noHBand="0" w:noVBand="1"/>
      <w:tblDescription w:val="Таблица нижнего колонтитула"/>
    </w:tblPr>
    <w:tblGrid>
      <w:gridCol w:w="1418"/>
      <w:gridCol w:w="6317"/>
      <w:gridCol w:w="1354"/>
    </w:tblGrid>
    <w:tr w:rsidR="00907CBB" w14:paraId="77C97CD5" w14:textId="77777777" w:rsidTr="00BF764A">
      <w:tc>
        <w:tcPr>
          <w:tcW w:w="780" w:type="pct"/>
        </w:tcPr>
        <w:p w14:paraId="02D2E1C8" w14:textId="77777777" w:rsidR="00907CBB" w:rsidRPr="00BF764A" w:rsidRDefault="00BF764A" w:rsidP="00BF764A">
          <w:pPr>
            <w:pStyle w:val="af"/>
            <w:rPr>
              <w:lang w:val="en-US"/>
            </w:rPr>
          </w:pPr>
          <w:r>
            <w:rPr>
              <w:lang w:val="en-US"/>
            </w:rPr>
            <w:t>MAY 10, 2020</w:t>
          </w:r>
        </w:p>
      </w:tc>
      <w:tc>
        <w:tcPr>
          <w:tcW w:w="3475" w:type="pct"/>
        </w:tcPr>
        <w:p w14:paraId="6F2C6C6D" w14:textId="77777777" w:rsidR="00907CBB" w:rsidRDefault="00D569F9" w:rsidP="00B87079">
          <w:pPr>
            <w:pStyle w:val="af"/>
            <w:jc w:val="center"/>
          </w:pPr>
          <w:sdt>
            <w:sdtPr>
              <w:alias w:val="Название:"/>
              <w:tag w:val="Название:"/>
              <w:id w:val="1144241896"/>
              <w:placeholder>
                <w:docPart w:val="EA24167B768B477186F7FC787241D273"/>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DF78C5">
                <w:t>REPORT</w:t>
              </w:r>
            </w:sdtContent>
          </w:sdt>
        </w:p>
      </w:tc>
      <w:tc>
        <w:tcPr>
          <w:tcW w:w="745" w:type="pct"/>
        </w:tcPr>
        <w:p w14:paraId="16488957" w14:textId="33F15011" w:rsidR="00907CBB" w:rsidRDefault="00107CB6">
          <w:pPr>
            <w:pStyle w:val="af"/>
            <w:jc w:val="right"/>
          </w:pPr>
          <w:r>
            <w:rPr>
              <w:lang w:bidi="ru-RU"/>
            </w:rPr>
            <w:fldChar w:fldCharType="begin"/>
          </w:r>
          <w:r>
            <w:rPr>
              <w:lang w:bidi="ru-RU"/>
            </w:rPr>
            <w:instrText xml:space="preserve"> PAGE  \* Arabic </w:instrText>
          </w:r>
          <w:r>
            <w:rPr>
              <w:lang w:bidi="ru-RU"/>
            </w:rPr>
            <w:fldChar w:fldCharType="separate"/>
          </w:r>
          <w:r w:rsidR="004F57DA">
            <w:rPr>
              <w:noProof/>
              <w:lang w:bidi="ru-RU"/>
            </w:rPr>
            <w:t>7</w:t>
          </w:r>
          <w:r>
            <w:rPr>
              <w:lang w:bidi="ru-RU"/>
            </w:rPr>
            <w:fldChar w:fldCharType="end"/>
          </w:r>
        </w:p>
      </w:tc>
    </w:tr>
  </w:tbl>
  <w:p w14:paraId="07C6FA5B" w14:textId="77777777" w:rsidR="00907CBB" w:rsidRDefault="00907CB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A8AF1" w14:textId="77777777" w:rsidR="00D569F9" w:rsidRDefault="00D569F9">
      <w:r>
        <w:separator/>
      </w:r>
    </w:p>
    <w:p w14:paraId="52E12561" w14:textId="77777777" w:rsidR="00D569F9" w:rsidRDefault="00D569F9"/>
  </w:footnote>
  <w:footnote w:type="continuationSeparator" w:id="0">
    <w:p w14:paraId="69EE7EE5" w14:textId="77777777" w:rsidR="00D569F9" w:rsidRDefault="00D569F9">
      <w:r>
        <w:continuationSeparator/>
      </w:r>
    </w:p>
    <w:p w14:paraId="7D86FAFE" w14:textId="77777777" w:rsidR="00D569F9" w:rsidRDefault="00D569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B5336" w14:textId="77777777" w:rsidR="00907CBB" w:rsidRDefault="0013265A" w:rsidP="0013265A">
    <w:pPr>
      <w:pStyle w:val="ad"/>
      <w:rPr>
        <w:lang w:val="en-US"/>
      </w:rPr>
    </w:pPr>
    <w:r>
      <w:rPr>
        <w:lang w:val="en-US"/>
      </w:rPr>
      <w:t>ETERNAL TEAM PROJECT WORK</w:t>
    </w:r>
  </w:p>
  <w:p w14:paraId="60540C17" w14:textId="77777777" w:rsidR="0013265A" w:rsidRPr="0013265A" w:rsidRDefault="0013265A" w:rsidP="0013265A">
    <w:pPr>
      <w:pStyle w:val="ad"/>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E3FD1" w14:textId="77777777" w:rsidR="00736E05" w:rsidRDefault="00736E05">
    <w:pPr>
      <w:pStyle w:val="ad"/>
    </w:pPr>
    <w:r>
      <w:rPr>
        <w:noProof/>
        <w:lang w:eastAsia="ru-RU"/>
      </w:rPr>
      <mc:AlternateContent>
        <mc:Choice Requires="wpg">
          <w:drawing>
            <wp:anchor distT="0" distB="0" distL="114300" distR="114300" simplePos="0" relativeHeight="251659264" behindDoc="1" locked="0" layoutInCell="1" allowOverlap="1" wp14:anchorId="1DFB156B" wp14:editId="44716BA8">
              <wp:simplePos x="0" y="0"/>
              <wp:positionH relativeFrom="page">
                <wp:posOffset>352425</wp:posOffset>
              </wp:positionH>
              <wp:positionV relativeFrom="page">
                <wp:posOffset>457200</wp:posOffset>
              </wp:positionV>
              <wp:extent cx="228600" cy="9144000"/>
              <wp:effectExtent l="0" t="0" r="3175" b="635"/>
              <wp:wrapNone/>
              <wp:docPr id="2" name="Группа 2" descr="Декоративная боковая полоса для титульной страницы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Прямоугольник 3" descr="Декоративная боковая полоса"/>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Прямоугольник 5" descr="Декоративная боковая полоса"/>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CBDA17D" id="Группа 2" o:spid="_x0000_s1026" alt="Декоративная боковая полоса для титульной страницы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">
              <v:rect id="Прямоугольник 3" o:spid="_x0000_s1027" alt="Декоративная боковая полоса"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Прямоугольник 5" o:spid="_x0000_s1028" alt="Декоративная боковая полоса"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DC5E80"/>
    <w:multiLevelType w:val="hybridMultilevel"/>
    <w:tmpl w:val="83142378"/>
    <w:lvl w:ilvl="0" w:tplc="11EA824E">
      <w:start w:val="1"/>
      <w:numFmt w:val="decimal"/>
      <w:lvlText w:val="%1."/>
      <w:lvlJc w:val="left"/>
      <w:pPr>
        <w:ind w:left="432" w:hanging="360"/>
      </w:pPr>
      <w:rPr>
        <w:rFonts w:hint="default"/>
      </w:rPr>
    </w:lvl>
    <w:lvl w:ilvl="1" w:tplc="04190019" w:tentative="1">
      <w:start w:val="1"/>
      <w:numFmt w:val="lowerLetter"/>
      <w:lvlText w:val="%2."/>
      <w:lvlJc w:val="left"/>
      <w:pPr>
        <w:ind w:left="1152" w:hanging="360"/>
      </w:pPr>
    </w:lvl>
    <w:lvl w:ilvl="2" w:tplc="0419001B" w:tentative="1">
      <w:start w:val="1"/>
      <w:numFmt w:val="lowerRoman"/>
      <w:lvlText w:val="%3."/>
      <w:lvlJc w:val="right"/>
      <w:pPr>
        <w:ind w:left="1872" w:hanging="180"/>
      </w:pPr>
    </w:lvl>
    <w:lvl w:ilvl="3" w:tplc="0419000F" w:tentative="1">
      <w:start w:val="1"/>
      <w:numFmt w:val="decimal"/>
      <w:lvlText w:val="%4."/>
      <w:lvlJc w:val="left"/>
      <w:pPr>
        <w:ind w:left="2592" w:hanging="360"/>
      </w:pPr>
    </w:lvl>
    <w:lvl w:ilvl="4" w:tplc="04190019" w:tentative="1">
      <w:start w:val="1"/>
      <w:numFmt w:val="lowerLetter"/>
      <w:lvlText w:val="%5."/>
      <w:lvlJc w:val="left"/>
      <w:pPr>
        <w:ind w:left="3312" w:hanging="360"/>
      </w:pPr>
    </w:lvl>
    <w:lvl w:ilvl="5" w:tplc="0419001B" w:tentative="1">
      <w:start w:val="1"/>
      <w:numFmt w:val="lowerRoman"/>
      <w:lvlText w:val="%6."/>
      <w:lvlJc w:val="right"/>
      <w:pPr>
        <w:ind w:left="4032" w:hanging="180"/>
      </w:pPr>
    </w:lvl>
    <w:lvl w:ilvl="6" w:tplc="0419000F" w:tentative="1">
      <w:start w:val="1"/>
      <w:numFmt w:val="decimal"/>
      <w:lvlText w:val="%7."/>
      <w:lvlJc w:val="left"/>
      <w:pPr>
        <w:ind w:left="4752" w:hanging="360"/>
      </w:pPr>
    </w:lvl>
    <w:lvl w:ilvl="7" w:tplc="04190019" w:tentative="1">
      <w:start w:val="1"/>
      <w:numFmt w:val="lowerLetter"/>
      <w:lvlText w:val="%8."/>
      <w:lvlJc w:val="left"/>
      <w:pPr>
        <w:ind w:left="5472" w:hanging="360"/>
      </w:pPr>
    </w:lvl>
    <w:lvl w:ilvl="8" w:tplc="0419001B" w:tentative="1">
      <w:start w:val="1"/>
      <w:numFmt w:val="lowerRoman"/>
      <w:lvlText w:val="%9."/>
      <w:lvlJc w:val="right"/>
      <w:pPr>
        <w:ind w:left="6192" w:hanging="180"/>
      </w:pPr>
    </w:lvl>
  </w:abstractNum>
  <w:abstractNum w:abstractNumId="11" w15:restartNumberingAfterBreak="0">
    <w:nsid w:val="256D6D20"/>
    <w:multiLevelType w:val="hybridMultilevel"/>
    <w:tmpl w:val="B4DE4594"/>
    <w:lvl w:ilvl="0" w:tplc="A8B0EC6A">
      <w:start w:val="1"/>
      <w:numFmt w:val="bullet"/>
      <w:pStyle w:val="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A41DF5"/>
    <w:multiLevelType w:val="hybridMultilevel"/>
    <w:tmpl w:val="689EFA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0BA0311"/>
    <w:multiLevelType w:val="hybridMultilevel"/>
    <w:tmpl w:val="82C68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8F3DEF"/>
    <w:multiLevelType w:val="hybridMultilevel"/>
    <w:tmpl w:val="1DAA7A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B3E"/>
    <w:rsid w:val="000024F3"/>
    <w:rsid w:val="0004603E"/>
    <w:rsid w:val="00067E02"/>
    <w:rsid w:val="00083A3E"/>
    <w:rsid w:val="00092B3E"/>
    <w:rsid w:val="000C2216"/>
    <w:rsid w:val="00107CB6"/>
    <w:rsid w:val="0013265A"/>
    <w:rsid w:val="0013333F"/>
    <w:rsid w:val="00157C94"/>
    <w:rsid w:val="00193898"/>
    <w:rsid w:val="001A1838"/>
    <w:rsid w:val="001A7359"/>
    <w:rsid w:val="001B5FB6"/>
    <w:rsid w:val="001D6DA9"/>
    <w:rsid w:val="002101B4"/>
    <w:rsid w:val="00224947"/>
    <w:rsid w:val="00237162"/>
    <w:rsid w:val="00293FD7"/>
    <w:rsid w:val="002B21AE"/>
    <w:rsid w:val="002C1FEE"/>
    <w:rsid w:val="002D2415"/>
    <w:rsid w:val="002F2A68"/>
    <w:rsid w:val="00312DD5"/>
    <w:rsid w:val="00320362"/>
    <w:rsid w:val="003245C9"/>
    <w:rsid w:val="0033593E"/>
    <w:rsid w:val="003807E6"/>
    <w:rsid w:val="00387787"/>
    <w:rsid w:val="003A6DF4"/>
    <w:rsid w:val="003C6A61"/>
    <w:rsid w:val="004411C9"/>
    <w:rsid w:val="004534A5"/>
    <w:rsid w:val="004566FA"/>
    <w:rsid w:val="00476E74"/>
    <w:rsid w:val="00492593"/>
    <w:rsid w:val="00495232"/>
    <w:rsid w:val="004A4EC4"/>
    <w:rsid w:val="004F57DA"/>
    <w:rsid w:val="005331CA"/>
    <w:rsid w:val="005345B1"/>
    <w:rsid w:val="00542EEA"/>
    <w:rsid w:val="0054532D"/>
    <w:rsid w:val="005504AE"/>
    <w:rsid w:val="005B3707"/>
    <w:rsid w:val="005E01CD"/>
    <w:rsid w:val="005F49CA"/>
    <w:rsid w:val="00620DDB"/>
    <w:rsid w:val="00632876"/>
    <w:rsid w:val="00660B21"/>
    <w:rsid w:val="00662E58"/>
    <w:rsid w:val="00667EC8"/>
    <w:rsid w:val="006C1BDB"/>
    <w:rsid w:val="006C63E0"/>
    <w:rsid w:val="006E22E1"/>
    <w:rsid w:val="006F18DB"/>
    <w:rsid w:val="006F2019"/>
    <w:rsid w:val="00704FBE"/>
    <w:rsid w:val="00714CE5"/>
    <w:rsid w:val="00721B18"/>
    <w:rsid w:val="00734A74"/>
    <w:rsid w:val="00736E05"/>
    <w:rsid w:val="00745586"/>
    <w:rsid w:val="007A0748"/>
    <w:rsid w:val="007E6FDD"/>
    <w:rsid w:val="00822A8D"/>
    <w:rsid w:val="00831731"/>
    <w:rsid w:val="00852FE0"/>
    <w:rsid w:val="00872CA5"/>
    <w:rsid w:val="00874542"/>
    <w:rsid w:val="00875831"/>
    <w:rsid w:val="008B5F28"/>
    <w:rsid w:val="008B7948"/>
    <w:rsid w:val="008C6D6F"/>
    <w:rsid w:val="008E3CEB"/>
    <w:rsid w:val="008F1C0E"/>
    <w:rsid w:val="00907CBB"/>
    <w:rsid w:val="00913AE4"/>
    <w:rsid w:val="00913C83"/>
    <w:rsid w:val="009658D2"/>
    <w:rsid w:val="00972F4E"/>
    <w:rsid w:val="00974F0D"/>
    <w:rsid w:val="00976A9B"/>
    <w:rsid w:val="0099384F"/>
    <w:rsid w:val="009A32A1"/>
    <w:rsid w:val="009B6419"/>
    <w:rsid w:val="00A369A2"/>
    <w:rsid w:val="00A72CC5"/>
    <w:rsid w:val="00A74D53"/>
    <w:rsid w:val="00A87636"/>
    <w:rsid w:val="00A957C1"/>
    <w:rsid w:val="00AD4F2E"/>
    <w:rsid w:val="00AF5207"/>
    <w:rsid w:val="00B123BE"/>
    <w:rsid w:val="00B13099"/>
    <w:rsid w:val="00B55F12"/>
    <w:rsid w:val="00B87079"/>
    <w:rsid w:val="00BD18B6"/>
    <w:rsid w:val="00BF0920"/>
    <w:rsid w:val="00BF764A"/>
    <w:rsid w:val="00C1599A"/>
    <w:rsid w:val="00C17468"/>
    <w:rsid w:val="00C41938"/>
    <w:rsid w:val="00C64B77"/>
    <w:rsid w:val="00CB5473"/>
    <w:rsid w:val="00CD35EE"/>
    <w:rsid w:val="00CE5A10"/>
    <w:rsid w:val="00CE62A2"/>
    <w:rsid w:val="00CE75D1"/>
    <w:rsid w:val="00D11D3C"/>
    <w:rsid w:val="00D569F9"/>
    <w:rsid w:val="00D63110"/>
    <w:rsid w:val="00DA0B66"/>
    <w:rsid w:val="00DF78C5"/>
    <w:rsid w:val="00E161F0"/>
    <w:rsid w:val="00E24427"/>
    <w:rsid w:val="00E279B8"/>
    <w:rsid w:val="00E41CF3"/>
    <w:rsid w:val="00E5306A"/>
    <w:rsid w:val="00E756E6"/>
    <w:rsid w:val="00EA05B8"/>
    <w:rsid w:val="00EB203B"/>
    <w:rsid w:val="00ED1601"/>
    <w:rsid w:val="00F407F3"/>
    <w:rsid w:val="00F83C09"/>
    <w:rsid w:val="00FD5A60"/>
    <w:rsid w:val="00FE2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3674BD"/>
  <w15:chartTrackingRefBased/>
  <w15:docId w15:val="{9CEE0420-AED0-4EA1-9270-75D9B5597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ru-RU"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3333F"/>
    <w:pPr>
      <w:spacing w:after="120" w:line="240" w:lineRule="auto"/>
      <w:ind w:left="72" w:right="72"/>
    </w:pPr>
  </w:style>
  <w:style w:type="paragraph" w:styleId="1">
    <w:name w:val="heading 1"/>
    <w:basedOn w:val="a0"/>
    <w:next w:val="a0"/>
    <w:link w:val="10"/>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2">
    <w:name w:val="heading 2"/>
    <w:basedOn w:val="a0"/>
    <w:next w:val="a0"/>
    <w:link w:val="20"/>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3">
    <w:name w:val="heading 3"/>
    <w:basedOn w:val="a0"/>
    <w:next w:val="a0"/>
    <w:link w:val="30"/>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4">
    <w:name w:val="heading 4"/>
    <w:basedOn w:val="a0"/>
    <w:next w:val="a0"/>
    <w:link w:val="40"/>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5">
    <w:name w:val="heading 5"/>
    <w:basedOn w:val="a0"/>
    <w:next w:val="a0"/>
    <w:link w:val="50"/>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6">
    <w:name w:val="heading 6"/>
    <w:basedOn w:val="a0"/>
    <w:next w:val="a0"/>
    <w:link w:val="60"/>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0"/>
    <w:next w:val="a0"/>
    <w:link w:val="70"/>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0"/>
    <w:next w:val="a0"/>
    <w:link w:val="80"/>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9">
    <w:name w:val="heading 9"/>
    <w:basedOn w:val="a0"/>
    <w:next w:val="a0"/>
    <w:link w:val="90"/>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13333F"/>
    <w:rPr>
      <w:rFonts w:asciiTheme="majorHAnsi" w:eastAsiaTheme="majorEastAsia" w:hAnsiTheme="majorHAnsi" w:cstheme="majorBidi"/>
      <w:caps/>
      <w:color w:val="355D7E" w:themeColor="accent1" w:themeShade="80"/>
      <w:sz w:val="28"/>
      <w:szCs w:val="28"/>
    </w:rPr>
  </w:style>
  <w:style w:type="character" w:customStyle="1" w:styleId="20">
    <w:name w:val="Заголовок 2 Знак"/>
    <w:basedOn w:val="a1"/>
    <w:link w:val="2"/>
    <w:uiPriority w:val="1"/>
    <w:rsid w:val="0013333F"/>
    <w:rPr>
      <w:rFonts w:asciiTheme="majorHAnsi" w:eastAsiaTheme="majorEastAsia" w:hAnsiTheme="majorHAnsi" w:cstheme="majorBidi"/>
      <w:caps/>
      <w:color w:val="B85A22" w:themeColor="accent2" w:themeShade="BF"/>
      <w:sz w:val="24"/>
      <w:szCs w:val="24"/>
    </w:rPr>
  </w:style>
  <w:style w:type="character" w:customStyle="1" w:styleId="30">
    <w:name w:val="Заголовок 3 Знак"/>
    <w:basedOn w:val="a1"/>
    <w:link w:val="3"/>
    <w:uiPriority w:val="1"/>
    <w:rsid w:val="0013333F"/>
    <w:rPr>
      <w:rFonts w:asciiTheme="majorHAnsi" w:eastAsiaTheme="majorEastAsia" w:hAnsiTheme="majorHAnsi" w:cstheme="majorBidi"/>
      <w:caps/>
      <w:color w:val="555A3C" w:themeColor="accent3" w:themeShade="80"/>
    </w:rPr>
  </w:style>
  <w:style w:type="character" w:customStyle="1" w:styleId="40">
    <w:name w:val="Заголовок 4 Знак"/>
    <w:basedOn w:val="a1"/>
    <w:link w:val="4"/>
    <w:uiPriority w:val="9"/>
    <w:semiHidden/>
    <w:rPr>
      <w:rFonts w:asciiTheme="majorHAnsi" w:eastAsiaTheme="majorEastAsia" w:hAnsiTheme="majorHAnsi" w:cstheme="majorBidi"/>
      <w:caps/>
      <w:sz w:val="24"/>
      <w:szCs w:val="24"/>
    </w:rPr>
  </w:style>
  <w:style w:type="character" w:customStyle="1" w:styleId="50">
    <w:name w:val="Заголовок 5 Знак"/>
    <w:basedOn w:val="a1"/>
    <w:link w:val="5"/>
    <w:uiPriority w:val="9"/>
    <w:semiHidden/>
    <w:rPr>
      <w:rFonts w:asciiTheme="majorHAnsi" w:eastAsiaTheme="majorEastAsia" w:hAnsiTheme="majorHAnsi" w:cstheme="majorBidi"/>
      <w:i/>
      <w:iCs/>
      <w:caps/>
      <w:sz w:val="24"/>
      <w:szCs w:val="24"/>
    </w:rPr>
  </w:style>
  <w:style w:type="character" w:customStyle="1" w:styleId="60">
    <w:name w:val="Заголовок 6 Знак"/>
    <w:basedOn w:val="a1"/>
    <w:link w:val="6"/>
    <w:uiPriority w:val="9"/>
    <w:semiHidden/>
    <w:rPr>
      <w:rFonts w:asciiTheme="majorHAnsi" w:eastAsiaTheme="majorEastAsia" w:hAnsiTheme="majorHAnsi" w:cstheme="majorBidi"/>
      <w:b/>
      <w:bCs/>
      <w:caps/>
      <w:color w:val="262626" w:themeColor="text1" w:themeTint="D9"/>
      <w:sz w:val="20"/>
      <w:szCs w:val="20"/>
    </w:rPr>
  </w:style>
  <w:style w:type="character" w:customStyle="1" w:styleId="70">
    <w:name w:val="Заголовок 7 Знак"/>
    <w:basedOn w:val="a1"/>
    <w:link w:val="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80">
    <w:name w:val="Заголовок 8 Знак"/>
    <w:basedOn w:val="a1"/>
    <w:link w:val="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90">
    <w:name w:val="Заголовок 9 Знак"/>
    <w:basedOn w:val="a1"/>
    <w:link w:val="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a4">
    <w:name w:val="caption"/>
    <w:basedOn w:val="a0"/>
    <w:next w:val="a0"/>
    <w:uiPriority w:val="35"/>
    <w:semiHidden/>
    <w:unhideWhenUsed/>
    <w:qFormat/>
    <w:rPr>
      <w:b/>
      <w:bCs/>
      <w:smallCaps/>
      <w:color w:val="595959" w:themeColor="text1" w:themeTint="A6"/>
    </w:rPr>
  </w:style>
  <w:style w:type="paragraph" w:styleId="a5">
    <w:name w:val="Title"/>
    <w:basedOn w:val="a0"/>
    <w:next w:val="a0"/>
    <w:link w:val="a6"/>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a6">
    <w:name w:val="Заголовок Знак"/>
    <w:basedOn w:val="a1"/>
    <w:link w:val="a5"/>
    <w:uiPriority w:val="1"/>
    <w:rsid w:val="0013333F"/>
    <w:rPr>
      <w:rFonts w:asciiTheme="majorHAnsi" w:eastAsiaTheme="majorEastAsia" w:hAnsiTheme="majorHAnsi" w:cstheme="majorBidi"/>
      <w:caps/>
      <w:color w:val="B85A22" w:themeColor="accent2" w:themeShade="BF"/>
      <w:sz w:val="52"/>
      <w:szCs w:val="52"/>
    </w:rPr>
  </w:style>
  <w:style w:type="paragraph" w:styleId="a7">
    <w:name w:val="Subtitle"/>
    <w:basedOn w:val="a0"/>
    <w:next w:val="a0"/>
    <w:link w:val="a8"/>
    <w:uiPriority w:val="1"/>
    <w:qFormat/>
    <w:pPr>
      <w:jc w:val="right"/>
    </w:pPr>
    <w:rPr>
      <w:rFonts w:asciiTheme="majorHAnsi" w:eastAsiaTheme="majorEastAsia" w:hAnsiTheme="majorHAnsi" w:cstheme="majorBidi"/>
      <w:caps/>
      <w:sz w:val="28"/>
      <w:szCs w:val="28"/>
    </w:rPr>
  </w:style>
  <w:style w:type="character" w:customStyle="1" w:styleId="a8">
    <w:name w:val="Подзаголовок Знак"/>
    <w:basedOn w:val="a1"/>
    <w:link w:val="a7"/>
    <w:uiPriority w:val="1"/>
    <w:rPr>
      <w:rFonts w:asciiTheme="majorHAnsi" w:eastAsiaTheme="majorEastAsia" w:hAnsiTheme="majorHAnsi" w:cstheme="majorBidi"/>
      <w:caps/>
      <w:sz w:val="28"/>
      <w:szCs w:val="28"/>
    </w:rPr>
  </w:style>
  <w:style w:type="paragraph" w:styleId="a9">
    <w:name w:val="TOC Heading"/>
    <w:basedOn w:val="1"/>
    <w:next w:val="a0"/>
    <w:uiPriority w:val="39"/>
    <w:semiHidden/>
    <w:unhideWhenUsed/>
    <w:qFormat/>
    <w:pPr>
      <w:outlineLvl w:val="9"/>
    </w:pPr>
  </w:style>
  <w:style w:type="table" w:styleId="aa">
    <w:name w:val="Table Grid"/>
    <w:basedOn w:val="a2"/>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Accent 1"/>
    <w:basedOn w:val="a2"/>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71">
    <w:name w:val="List Table 7 Colorful Accent 1"/>
    <w:basedOn w:val="a2"/>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1">
    <w:name w:val="Grid Table 5 Dark Accent 1"/>
    <w:basedOn w:val="a2"/>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46">
    <w:name w:val="Grid Table 4 Accent 6"/>
    <w:basedOn w:val="a2"/>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ab">
    <w:name w:val="Grid Table Light"/>
    <w:basedOn w:val="a2"/>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2"/>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1">
    <w:name w:val="List Table 2 Accent 1"/>
    <w:basedOn w:val="a2"/>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12">
    <w:name w:val="List Table 1 Light Accent 2"/>
    <w:basedOn w:val="a2"/>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ac">
    <w:name w:val="Placeholder Text"/>
    <w:basedOn w:val="a1"/>
    <w:uiPriority w:val="99"/>
    <w:semiHidden/>
    <w:rsid w:val="0013333F"/>
    <w:rPr>
      <w:color w:val="595959" w:themeColor="text1" w:themeTint="A6"/>
    </w:rPr>
  </w:style>
  <w:style w:type="table" w:styleId="-41">
    <w:name w:val="Grid Table 4 Accent 1"/>
    <w:basedOn w:val="a2"/>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42">
    <w:name w:val="Grid Table 4 Accent 2"/>
    <w:basedOn w:val="a2"/>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41">
    <w:name w:val="Plain Table 4"/>
    <w:basedOn w:val="a2"/>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2"/>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160">
    <w:name w:val="List Table 1 Light Accent 6"/>
    <w:basedOn w:val="a2"/>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ad">
    <w:name w:val="header"/>
    <w:basedOn w:val="a0"/>
    <w:link w:val="ae"/>
    <w:uiPriority w:val="2"/>
    <w:unhideWhenUsed/>
    <w:pPr>
      <w:spacing w:after="0"/>
      <w:jc w:val="right"/>
    </w:pPr>
  </w:style>
  <w:style w:type="character" w:customStyle="1" w:styleId="ae">
    <w:name w:val="Верхний колонтитул Знак"/>
    <w:basedOn w:val="a1"/>
    <w:link w:val="ad"/>
    <w:uiPriority w:val="2"/>
  </w:style>
  <w:style w:type="paragraph" w:styleId="af">
    <w:name w:val="footer"/>
    <w:basedOn w:val="a0"/>
    <w:link w:val="af0"/>
    <w:uiPriority w:val="2"/>
    <w:unhideWhenUsed/>
    <w:pPr>
      <w:spacing w:after="0"/>
    </w:pPr>
  </w:style>
  <w:style w:type="character" w:customStyle="1" w:styleId="af0">
    <w:name w:val="Нижний колонтитул Знак"/>
    <w:basedOn w:val="a1"/>
    <w:link w:val="af"/>
    <w:uiPriority w:val="2"/>
  </w:style>
  <w:style w:type="table" w:customStyle="1" w:styleId="af1">
    <w:name w:val="Без рамки"/>
    <w:basedOn w:val="a2"/>
    <w:uiPriority w:val="99"/>
    <w:pPr>
      <w:spacing w:after="0" w:line="240" w:lineRule="auto"/>
    </w:pPr>
    <w:tblPr/>
  </w:style>
  <w:style w:type="table" w:styleId="-11">
    <w:name w:val="Grid Table 1 Light Accent 1"/>
    <w:aliases w:val="Sample questionnaires table"/>
    <w:basedOn w:val="a2"/>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210">
    <w:name w:val="Grid Table 2 Accent 1"/>
    <w:basedOn w:val="a2"/>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af2">
    <w:name w:val="Логотип"/>
    <w:basedOn w:val="a0"/>
    <w:uiPriority w:val="1"/>
    <w:qFormat/>
    <w:rsid w:val="00E279B8"/>
    <w:pPr>
      <w:spacing w:before="5160" w:after="1440" w:line="720" w:lineRule="auto"/>
      <w:jc w:val="right"/>
    </w:pPr>
    <w:rPr>
      <w:noProof/>
      <w:color w:val="59473F" w:themeColor="text2" w:themeShade="BF"/>
      <w:sz w:val="52"/>
      <w:szCs w:val="52"/>
    </w:rPr>
  </w:style>
  <w:style w:type="paragraph" w:styleId="z-">
    <w:name w:val="HTML Top of Form"/>
    <w:basedOn w:val="a0"/>
    <w:next w:val="a0"/>
    <w:link w:val="z-0"/>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0">
    <w:name w:val="z-Начало формы Знак"/>
    <w:basedOn w:val="a1"/>
    <w:link w:val="z-"/>
    <w:uiPriority w:val="99"/>
    <w:semiHidden/>
    <w:rPr>
      <w:rFonts w:ascii="Arial" w:hAnsi="Arial" w:cs="Arial"/>
      <w:vanish/>
      <w:sz w:val="16"/>
      <w:szCs w:val="16"/>
    </w:rPr>
  </w:style>
  <w:style w:type="paragraph" w:styleId="z-1">
    <w:name w:val="HTML Bottom of Form"/>
    <w:basedOn w:val="a0"/>
    <w:next w:val="a0"/>
    <w:link w:val="z-2"/>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2">
    <w:name w:val="z-Конец формы Знак"/>
    <w:basedOn w:val="a1"/>
    <w:link w:val="z-1"/>
    <w:uiPriority w:val="99"/>
    <w:semiHidden/>
    <w:rPr>
      <w:rFonts w:ascii="Arial" w:hAnsi="Arial" w:cs="Arial"/>
      <w:vanish/>
      <w:sz w:val="16"/>
      <w:szCs w:val="16"/>
    </w:rPr>
  </w:style>
  <w:style w:type="paragraph" w:customStyle="1" w:styleId="af3">
    <w:name w:val="Контактные данные"/>
    <w:basedOn w:val="a0"/>
    <w:uiPriority w:val="1"/>
    <w:qFormat/>
    <w:pPr>
      <w:spacing w:after="0"/>
      <w:jc w:val="right"/>
    </w:pPr>
    <w:rPr>
      <w:caps/>
    </w:rPr>
  </w:style>
  <w:style w:type="table" w:styleId="-33">
    <w:name w:val="Grid Table 3 Accent 3"/>
    <w:basedOn w:val="a2"/>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53">
    <w:name w:val="Grid Table 5 Dark Accent 3"/>
    <w:basedOn w:val="a2"/>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13">
    <w:name w:val="Grid Table 1 Light Accent 3"/>
    <w:basedOn w:val="a2"/>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af4">
    <w:name w:val="Strong"/>
    <w:basedOn w:val="a1"/>
    <w:uiPriority w:val="1"/>
    <w:qFormat/>
    <w:rPr>
      <w:b/>
      <w:bCs/>
    </w:rPr>
  </w:style>
  <w:style w:type="paragraph" w:customStyle="1" w:styleId="af5">
    <w:name w:val="Текст таблицы"/>
    <w:basedOn w:val="a0"/>
    <w:uiPriority w:val="1"/>
    <w:qFormat/>
    <w:pPr>
      <w:spacing w:before="120" w:after="0"/>
    </w:pPr>
  </w:style>
  <w:style w:type="table" w:styleId="-62">
    <w:name w:val="List Table 6 Colorful Accent 2"/>
    <w:basedOn w:val="a2"/>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120">
    <w:name w:val="Grid Table 1 Light Accent 2"/>
    <w:basedOn w:val="a2"/>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a">
    <w:name w:val="List Bullet"/>
    <w:basedOn w:val="a0"/>
    <w:uiPriority w:val="1"/>
    <w:unhideWhenUsed/>
    <w:pPr>
      <w:numPr>
        <w:numId w:val="2"/>
      </w:numPr>
    </w:pPr>
  </w:style>
  <w:style w:type="paragraph" w:customStyle="1" w:styleId="af6">
    <w:name w:val="Изображение"/>
    <w:basedOn w:val="a0"/>
    <w:qFormat/>
    <w:rsid w:val="00E279B8"/>
    <w:pPr>
      <w:spacing w:before="5760" w:after="0" w:line="720" w:lineRule="auto"/>
      <w:jc w:val="right"/>
    </w:pPr>
  </w:style>
  <w:style w:type="character" w:styleId="af7">
    <w:name w:val="Intense Emphasis"/>
    <w:basedOn w:val="a1"/>
    <w:uiPriority w:val="21"/>
    <w:semiHidden/>
    <w:unhideWhenUsed/>
    <w:rsid w:val="0013333F"/>
    <w:rPr>
      <w:i/>
      <w:iCs/>
      <w:color w:val="355D7E" w:themeColor="accent1" w:themeShade="80"/>
    </w:rPr>
  </w:style>
  <w:style w:type="paragraph" w:styleId="af8">
    <w:name w:val="Intense Quote"/>
    <w:basedOn w:val="a0"/>
    <w:next w:val="a0"/>
    <w:link w:val="af9"/>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af9">
    <w:name w:val="Выделенная цитата Знак"/>
    <w:basedOn w:val="a1"/>
    <w:link w:val="af8"/>
    <w:uiPriority w:val="30"/>
    <w:semiHidden/>
    <w:rsid w:val="0013333F"/>
    <w:rPr>
      <w:i/>
      <w:iCs/>
      <w:color w:val="355D7E" w:themeColor="accent1" w:themeShade="80"/>
    </w:rPr>
  </w:style>
  <w:style w:type="character" w:styleId="afa">
    <w:name w:val="Intense Reference"/>
    <w:basedOn w:val="a1"/>
    <w:uiPriority w:val="32"/>
    <w:semiHidden/>
    <w:unhideWhenUsed/>
    <w:rsid w:val="0013333F"/>
    <w:rPr>
      <w:b/>
      <w:bCs/>
      <w:caps w:val="0"/>
      <w:smallCaps/>
      <w:color w:val="355D7E" w:themeColor="accent1" w:themeShade="80"/>
      <w:spacing w:val="5"/>
    </w:rPr>
  </w:style>
  <w:style w:type="paragraph" w:styleId="afb">
    <w:name w:val="Block Text"/>
    <w:basedOn w:val="a0"/>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afc">
    <w:name w:val="Hyperlink"/>
    <w:basedOn w:val="a1"/>
    <w:uiPriority w:val="99"/>
    <w:unhideWhenUsed/>
    <w:rsid w:val="0013333F"/>
    <w:rPr>
      <w:color w:val="7C5F1D" w:themeColor="accent4" w:themeShade="80"/>
      <w:u w:val="single"/>
    </w:rPr>
  </w:style>
  <w:style w:type="character" w:customStyle="1" w:styleId="11">
    <w:name w:val="Неразрешенное упоминание1"/>
    <w:basedOn w:val="a1"/>
    <w:uiPriority w:val="99"/>
    <w:semiHidden/>
    <w:unhideWhenUsed/>
    <w:rsid w:val="0013333F"/>
    <w:rPr>
      <w:color w:val="595959" w:themeColor="text1" w:themeTint="A6"/>
      <w:shd w:val="clear" w:color="auto" w:fill="E6E6E6"/>
    </w:rPr>
  </w:style>
  <w:style w:type="character" w:customStyle="1" w:styleId="fontstyle01">
    <w:name w:val="fontstyle01"/>
    <w:basedOn w:val="a1"/>
    <w:rsid w:val="0013265A"/>
    <w:rPr>
      <w:rFonts w:ascii="Cambria" w:hAnsi="Cambria" w:hint="default"/>
      <w:b/>
      <w:bCs/>
      <w:i w:val="0"/>
      <w:iCs w:val="0"/>
      <w:color w:val="000000"/>
      <w:sz w:val="22"/>
      <w:szCs w:val="22"/>
    </w:rPr>
  </w:style>
  <w:style w:type="paragraph" w:styleId="afd">
    <w:name w:val="Balloon Text"/>
    <w:basedOn w:val="a0"/>
    <w:link w:val="afe"/>
    <w:uiPriority w:val="99"/>
    <w:semiHidden/>
    <w:unhideWhenUsed/>
    <w:rsid w:val="0013265A"/>
    <w:pPr>
      <w:spacing w:after="0"/>
    </w:pPr>
    <w:rPr>
      <w:rFonts w:ascii="Segoe UI" w:hAnsi="Segoe UI" w:cs="Segoe UI"/>
      <w:sz w:val="18"/>
      <w:szCs w:val="18"/>
    </w:rPr>
  </w:style>
  <w:style w:type="character" w:customStyle="1" w:styleId="afe">
    <w:name w:val="Текст выноски Знак"/>
    <w:basedOn w:val="a1"/>
    <w:link w:val="afd"/>
    <w:uiPriority w:val="99"/>
    <w:semiHidden/>
    <w:rsid w:val="0013265A"/>
    <w:rPr>
      <w:rFonts w:ascii="Segoe UI" w:hAnsi="Segoe UI" w:cs="Segoe UI"/>
      <w:sz w:val="18"/>
      <w:szCs w:val="18"/>
    </w:rPr>
  </w:style>
  <w:style w:type="character" w:styleId="aff">
    <w:name w:val="FollowedHyperlink"/>
    <w:basedOn w:val="a1"/>
    <w:uiPriority w:val="99"/>
    <w:semiHidden/>
    <w:unhideWhenUsed/>
    <w:rsid w:val="00DF78C5"/>
    <w:rPr>
      <w:color w:val="704404" w:themeColor="followedHyperlink"/>
      <w:u w:val="single"/>
    </w:rPr>
  </w:style>
  <w:style w:type="paragraph" w:styleId="aff0">
    <w:name w:val="List Paragraph"/>
    <w:basedOn w:val="a0"/>
    <w:uiPriority w:val="34"/>
    <w:unhideWhenUsed/>
    <w:qFormat/>
    <w:rsid w:val="00A957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685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umbuy.uz"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mumbuy.uz" TargetMode="External"/><Relationship Id="rId12" Type="http://schemas.openxmlformats.org/officeDocument/2006/relationships/hyperlink" Target="https://www.figma.com/file/4ctQyGTXhRygTerGVu6DGk/Mum-Buy"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odingdriver.com/create-contact-us-form-in-laravel-with-email-sending-example.html"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github.com/iuthub/ip-group-project-eternal-team.git"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github.com/iuthub/ip-group-project-eternal-team.gi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wx\AppData\Roaming\Microsoft\&#1064;&#1072;&#1073;&#1083;&#1086;&#1085;&#1099;\&#1055;&#1083;&#1072;&#1085;%20&#1087;&#1088;&#1086;&#1077;&#1082;&#1090;&#1085;&#1086;&#1075;&#1086;%20&#1074;&#1079;&#1072;&#1080;&#1084;&#1086;&#1076;&#1077;&#1081;&#1089;&#1090;&#1074;&#1080;&#11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AEE6DE5A974F09B38D1840E77CA15B"/>
        <w:category>
          <w:name w:val="Общие"/>
          <w:gallery w:val="placeholder"/>
        </w:category>
        <w:types>
          <w:type w:val="bbPlcHdr"/>
        </w:types>
        <w:behaviors>
          <w:behavior w:val="content"/>
        </w:behaviors>
        <w:guid w:val="{95D35F90-365C-402D-BD7B-D215EC0CAFFB}"/>
      </w:docPartPr>
      <w:docPartBody>
        <w:p w:rsidR="00AF67E4" w:rsidRDefault="0050349A">
          <w:pPr>
            <w:pStyle w:val="4EAEE6DE5A974F09B38D1840E77CA15B"/>
          </w:pPr>
          <w:r>
            <w:rPr>
              <w:lang w:bidi="ru-RU"/>
            </w:rPr>
            <w:t>План проектного взаимодействия</w:t>
          </w:r>
        </w:p>
      </w:docPartBody>
    </w:docPart>
    <w:docPart>
      <w:docPartPr>
        <w:name w:val="EA24167B768B477186F7FC787241D273"/>
        <w:category>
          <w:name w:val="Общие"/>
          <w:gallery w:val="placeholder"/>
        </w:category>
        <w:types>
          <w:type w:val="bbPlcHdr"/>
        </w:types>
        <w:behaviors>
          <w:behavior w:val="content"/>
        </w:behaviors>
        <w:guid w:val="{C84D7047-7F30-44F6-AD00-E72C9321F04E}"/>
      </w:docPartPr>
      <w:docPartBody>
        <w:p w:rsidR="00AF67E4" w:rsidRDefault="0050349A">
          <w:pPr>
            <w:pStyle w:val="EA24167B768B477186F7FC787241D273"/>
          </w:pPr>
          <w:r>
            <w:rPr>
              <w:lang w:bidi="ru-RU"/>
            </w:rPr>
            <w:t>Вероятность</w:t>
          </w:r>
        </w:p>
      </w:docPartBody>
    </w:docPart>
    <w:docPart>
      <w:docPartPr>
        <w:name w:val="D9FD796C8F884B2899570A5AB4BC6989"/>
        <w:category>
          <w:name w:val="Общие"/>
          <w:gallery w:val="placeholder"/>
        </w:category>
        <w:types>
          <w:type w:val="bbPlcHdr"/>
        </w:types>
        <w:behaviors>
          <w:behavior w:val="content"/>
        </w:behaviors>
        <w:guid w:val="{3C8DCB77-9E12-4445-A329-C9E9E3881D26}"/>
      </w:docPartPr>
      <w:docPartBody>
        <w:p w:rsidR="00A13777" w:rsidRDefault="00AF67E4" w:rsidP="00AF67E4">
          <w:pPr>
            <w:pStyle w:val="D9FD796C8F884B2899570A5AB4BC6989"/>
          </w:pPr>
          <w:r>
            <w:rPr>
              <w:lang w:bidi="ru-RU"/>
            </w:rPr>
            <w:t>Обязанность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3D"/>
    <w:rsid w:val="0050349A"/>
    <w:rsid w:val="0086789B"/>
    <w:rsid w:val="00996EAB"/>
    <w:rsid w:val="00A13777"/>
    <w:rsid w:val="00A3720A"/>
    <w:rsid w:val="00AF67E4"/>
    <w:rsid w:val="00B37457"/>
    <w:rsid w:val="00D46B15"/>
    <w:rsid w:val="00D915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29DB31D8CA4496B3C0225DB0AAE412">
    <w:name w:val="FD29DB31D8CA4496B3C0225DB0AAE412"/>
  </w:style>
  <w:style w:type="paragraph" w:customStyle="1" w:styleId="18B85878418847CF8975D9BC42A6BB0A">
    <w:name w:val="18B85878418847CF8975D9BC42A6BB0A"/>
  </w:style>
  <w:style w:type="paragraph" w:customStyle="1" w:styleId="CEEF8070D5F842B5BBA191EF8990F38C">
    <w:name w:val="CEEF8070D5F842B5BBA191EF8990F38C"/>
  </w:style>
  <w:style w:type="paragraph" w:customStyle="1" w:styleId="A34B0780C1544648B0A7D0EA3B753342">
    <w:name w:val="A34B0780C1544648B0A7D0EA3B753342"/>
  </w:style>
  <w:style w:type="paragraph" w:customStyle="1" w:styleId="66986F7AFB62493887C8A181897674BD">
    <w:name w:val="66986F7AFB62493887C8A181897674BD"/>
  </w:style>
  <w:style w:type="paragraph" w:customStyle="1" w:styleId="73F86BED0E9543D3B9A59B98B0375439">
    <w:name w:val="73F86BED0E9543D3B9A59B98B0375439"/>
  </w:style>
  <w:style w:type="paragraph" w:customStyle="1" w:styleId="9A7277B7288840E39E4593DA0430930A">
    <w:name w:val="9A7277B7288840E39E4593DA0430930A"/>
  </w:style>
  <w:style w:type="paragraph" w:customStyle="1" w:styleId="4EAEE6DE5A974F09B38D1840E77CA15B">
    <w:name w:val="4EAEE6DE5A974F09B38D1840E77CA15B"/>
  </w:style>
  <w:style w:type="paragraph" w:customStyle="1" w:styleId="48CB9BD888254A33BF478A2B507C00CB">
    <w:name w:val="48CB9BD888254A33BF478A2B507C00CB"/>
  </w:style>
  <w:style w:type="paragraph" w:customStyle="1" w:styleId="09C9E74A5CDD4AA495C4E16858159A55">
    <w:name w:val="09C9E74A5CDD4AA495C4E16858159A55"/>
  </w:style>
  <w:style w:type="paragraph" w:customStyle="1" w:styleId="7F72B564CDE64998A591714A27FA4A59">
    <w:name w:val="7F72B564CDE64998A591714A27FA4A59"/>
  </w:style>
  <w:style w:type="paragraph" w:customStyle="1" w:styleId="5C3D90FDE2C84A4EAAB3DB3C182DCD0D">
    <w:name w:val="5C3D90FDE2C84A4EAAB3DB3C182DCD0D"/>
  </w:style>
  <w:style w:type="paragraph" w:customStyle="1" w:styleId="4260FB1AB8E94EFB8B28B8497892B951">
    <w:name w:val="4260FB1AB8E94EFB8B28B8497892B951"/>
  </w:style>
  <w:style w:type="paragraph" w:customStyle="1" w:styleId="65062CACE4A1428F90A6065E8543436A">
    <w:name w:val="65062CACE4A1428F90A6065E8543436A"/>
  </w:style>
  <w:style w:type="paragraph" w:customStyle="1" w:styleId="2FA3889AEB65417A914C01E4CFC27B0F">
    <w:name w:val="2FA3889AEB65417A914C01E4CFC27B0F"/>
  </w:style>
  <w:style w:type="paragraph" w:customStyle="1" w:styleId="585203F1BC134BB2B2DEC1193938184F">
    <w:name w:val="585203F1BC134BB2B2DEC1193938184F"/>
  </w:style>
  <w:style w:type="paragraph" w:customStyle="1" w:styleId="44E8FDE0D5F64A1E96C3066A4157645E">
    <w:name w:val="44E8FDE0D5F64A1E96C3066A4157645E"/>
  </w:style>
  <w:style w:type="paragraph" w:customStyle="1" w:styleId="07F8FC14C41A42D4A87675517B356897">
    <w:name w:val="07F8FC14C41A42D4A87675517B356897"/>
  </w:style>
  <w:style w:type="paragraph" w:customStyle="1" w:styleId="A33ACB0894ED445DB8DF1DD7D62927DE">
    <w:name w:val="A33ACB0894ED445DB8DF1DD7D62927DE"/>
  </w:style>
  <w:style w:type="paragraph" w:customStyle="1" w:styleId="0B5828E1298C4B3F95D3A104057FBA13">
    <w:name w:val="0B5828E1298C4B3F95D3A104057FBA13"/>
  </w:style>
  <w:style w:type="paragraph" w:customStyle="1" w:styleId="EE1A2FF3E1D94308ACBB59513BA5FE5E">
    <w:name w:val="EE1A2FF3E1D94308ACBB59513BA5FE5E"/>
  </w:style>
  <w:style w:type="paragraph" w:customStyle="1" w:styleId="35391C780E574F3685004F3D86193B3D">
    <w:name w:val="35391C780E574F3685004F3D86193B3D"/>
  </w:style>
  <w:style w:type="paragraph" w:customStyle="1" w:styleId="49B7D6104880429493172EDDB7D1D3F3">
    <w:name w:val="49B7D6104880429493172EDDB7D1D3F3"/>
  </w:style>
  <w:style w:type="paragraph" w:customStyle="1" w:styleId="5FFA76D7FFC247129FA3BEEFC407FAA1">
    <w:name w:val="5FFA76D7FFC247129FA3BEEFC407FAA1"/>
  </w:style>
  <w:style w:type="paragraph" w:customStyle="1" w:styleId="B25FFB38909E4DCABC8098031DBF7A48">
    <w:name w:val="B25FFB38909E4DCABC8098031DBF7A48"/>
  </w:style>
  <w:style w:type="paragraph" w:customStyle="1" w:styleId="6A996A4534144151ABF2AF96408ABBFA">
    <w:name w:val="6A996A4534144151ABF2AF96408ABBFA"/>
  </w:style>
  <w:style w:type="paragraph" w:customStyle="1" w:styleId="B80C7C46765A47EFA3BF52480690CE06">
    <w:name w:val="B80C7C46765A47EFA3BF52480690CE06"/>
  </w:style>
  <w:style w:type="paragraph" w:customStyle="1" w:styleId="5B21A2F628C4441483D9ADEF5818A8DD">
    <w:name w:val="5B21A2F628C4441483D9ADEF5818A8DD"/>
  </w:style>
  <w:style w:type="paragraph" w:customStyle="1" w:styleId="6423620E9C824EE4B340E231C8A185E7">
    <w:name w:val="6423620E9C824EE4B340E231C8A185E7"/>
  </w:style>
  <w:style w:type="paragraph" w:customStyle="1" w:styleId="7B4BEDE586004175A1D4443231EFDF11">
    <w:name w:val="7B4BEDE586004175A1D4443231EFDF11"/>
  </w:style>
  <w:style w:type="paragraph" w:customStyle="1" w:styleId="D9535D7CDB124FEA9DE416D3861138E9">
    <w:name w:val="D9535D7CDB124FEA9DE416D3861138E9"/>
  </w:style>
  <w:style w:type="paragraph" w:customStyle="1" w:styleId="B04A851ECF674F1F9B67CDDCD2463C80">
    <w:name w:val="B04A851ECF674F1F9B67CDDCD2463C80"/>
  </w:style>
  <w:style w:type="paragraph" w:customStyle="1" w:styleId="5430166BBD5343BAAF70FF94ABE60512">
    <w:name w:val="5430166BBD5343BAAF70FF94ABE60512"/>
  </w:style>
  <w:style w:type="paragraph" w:customStyle="1" w:styleId="0A5A43176E484E96AFECB6049999F420">
    <w:name w:val="0A5A43176E484E96AFECB6049999F420"/>
  </w:style>
  <w:style w:type="paragraph" w:customStyle="1" w:styleId="D319C5D1401540488B409293FB3E3C21">
    <w:name w:val="D319C5D1401540488B409293FB3E3C21"/>
  </w:style>
  <w:style w:type="paragraph" w:customStyle="1" w:styleId="D85FAC65DD3A4EAC9945BD5FE83FDB1B">
    <w:name w:val="D85FAC65DD3A4EAC9945BD5FE83FDB1B"/>
  </w:style>
  <w:style w:type="paragraph" w:customStyle="1" w:styleId="0F3204EC79264D85B6C2BFE94F068731">
    <w:name w:val="0F3204EC79264D85B6C2BFE94F068731"/>
  </w:style>
  <w:style w:type="paragraph" w:customStyle="1" w:styleId="66E547A78C984C6AA0767FE83D8AF39E">
    <w:name w:val="66E547A78C984C6AA0767FE83D8AF39E"/>
  </w:style>
  <w:style w:type="paragraph" w:customStyle="1" w:styleId="957CCBDF1B96429FA5C15CA07C349E6F">
    <w:name w:val="957CCBDF1B96429FA5C15CA07C349E6F"/>
  </w:style>
  <w:style w:type="paragraph" w:customStyle="1" w:styleId="BDA2C26CA4A44704B8927C3F5D353660">
    <w:name w:val="BDA2C26CA4A44704B8927C3F5D353660"/>
  </w:style>
  <w:style w:type="paragraph" w:customStyle="1" w:styleId="E8B6FCD6D31C4CA9A9AFC9CE0D1E1723">
    <w:name w:val="E8B6FCD6D31C4CA9A9AFC9CE0D1E1723"/>
  </w:style>
  <w:style w:type="paragraph" w:customStyle="1" w:styleId="85125589AD7242C9894421D1E1EF3145">
    <w:name w:val="85125589AD7242C9894421D1E1EF3145"/>
  </w:style>
  <w:style w:type="paragraph" w:customStyle="1" w:styleId="FCA4CA0D6D434BA6BBE71CAB8D4747D4">
    <w:name w:val="FCA4CA0D6D434BA6BBE71CAB8D4747D4"/>
  </w:style>
  <w:style w:type="paragraph" w:customStyle="1" w:styleId="16658E61EB264E9380A136788F257E71">
    <w:name w:val="16658E61EB264E9380A136788F257E71"/>
  </w:style>
  <w:style w:type="paragraph" w:customStyle="1" w:styleId="42B34AA46BA147BF8F37091C99EE7876">
    <w:name w:val="42B34AA46BA147BF8F37091C99EE7876"/>
  </w:style>
  <w:style w:type="paragraph" w:customStyle="1" w:styleId="602B4C4C2713474FAE98F79DEA432CE9">
    <w:name w:val="602B4C4C2713474FAE98F79DEA432CE9"/>
  </w:style>
  <w:style w:type="paragraph" w:customStyle="1" w:styleId="BC07E46F85DA403CA74594D8272E24E6">
    <w:name w:val="BC07E46F85DA403CA74594D8272E24E6"/>
  </w:style>
  <w:style w:type="paragraph" w:customStyle="1" w:styleId="1898AE3298A146F0B9B9672A62C35736">
    <w:name w:val="1898AE3298A146F0B9B9672A62C35736"/>
  </w:style>
  <w:style w:type="paragraph" w:customStyle="1" w:styleId="8A917AAFE66C48EBB830DD41F82184F5">
    <w:name w:val="8A917AAFE66C48EBB830DD41F82184F5"/>
  </w:style>
  <w:style w:type="character" w:styleId="a3">
    <w:name w:val="Strong"/>
    <w:basedOn w:val="a0"/>
    <w:uiPriority w:val="1"/>
    <w:qFormat/>
    <w:rPr>
      <w:b/>
      <w:bCs/>
    </w:rPr>
  </w:style>
  <w:style w:type="paragraph" w:customStyle="1" w:styleId="0EF958109E8F454785C17F80F5284FB5">
    <w:name w:val="0EF958109E8F454785C17F80F5284FB5"/>
  </w:style>
  <w:style w:type="paragraph" w:customStyle="1" w:styleId="914A53AB92AF489FBB04EB9FDA18B530">
    <w:name w:val="914A53AB92AF489FBB04EB9FDA18B530"/>
  </w:style>
  <w:style w:type="paragraph" w:customStyle="1" w:styleId="4BA4FA1C13EE465C81C29523F47879F6">
    <w:name w:val="4BA4FA1C13EE465C81C29523F47879F6"/>
  </w:style>
  <w:style w:type="paragraph" w:customStyle="1" w:styleId="72A734B16C1947BA96B8C36885421FD4">
    <w:name w:val="72A734B16C1947BA96B8C36885421FD4"/>
  </w:style>
  <w:style w:type="paragraph" w:customStyle="1" w:styleId="0B6DF3D535B0472C871C16B68EEF7780">
    <w:name w:val="0B6DF3D535B0472C871C16B68EEF7780"/>
  </w:style>
  <w:style w:type="paragraph" w:customStyle="1" w:styleId="D8C25C7945E14EA38DE07FC09EDF1A8E">
    <w:name w:val="D8C25C7945E14EA38DE07FC09EDF1A8E"/>
  </w:style>
  <w:style w:type="paragraph" w:customStyle="1" w:styleId="5A8D43E8B4AB4F85BB6E2D550F6A3B7E">
    <w:name w:val="5A8D43E8B4AB4F85BB6E2D550F6A3B7E"/>
  </w:style>
  <w:style w:type="paragraph" w:customStyle="1" w:styleId="0CC585F968CA4E89B6D995AA0D689732">
    <w:name w:val="0CC585F968CA4E89B6D995AA0D689732"/>
  </w:style>
  <w:style w:type="paragraph" w:customStyle="1" w:styleId="78444E7599C740EC803F41D5916C8F59">
    <w:name w:val="78444E7599C740EC803F41D5916C8F59"/>
  </w:style>
  <w:style w:type="paragraph" w:customStyle="1" w:styleId="41DB04D640274F8FA80AD75D459130E9">
    <w:name w:val="41DB04D640274F8FA80AD75D459130E9"/>
  </w:style>
  <w:style w:type="paragraph" w:customStyle="1" w:styleId="9B860E6C8763463191E52BE7284C8A35">
    <w:name w:val="9B860E6C8763463191E52BE7284C8A35"/>
  </w:style>
  <w:style w:type="paragraph" w:customStyle="1" w:styleId="4C26A7955C0B444289956874369C50E7">
    <w:name w:val="4C26A7955C0B444289956874369C50E7"/>
  </w:style>
  <w:style w:type="paragraph" w:customStyle="1" w:styleId="1C7873F78F114D6B92F90DC3F2FA3B47">
    <w:name w:val="1C7873F78F114D6B92F90DC3F2FA3B47"/>
  </w:style>
  <w:style w:type="paragraph" w:customStyle="1" w:styleId="F8CFD36441734DF09A3B0959014EDAE0">
    <w:name w:val="F8CFD36441734DF09A3B0959014EDAE0"/>
  </w:style>
  <w:style w:type="paragraph" w:customStyle="1" w:styleId="92D812D7B62B437CA77F1383B8F104E3">
    <w:name w:val="92D812D7B62B437CA77F1383B8F104E3"/>
  </w:style>
  <w:style w:type="paragraph" w:customStyle="1" w:styleId="AF235C220AEA4540B98DA0949A50C5B4">
    <w:name w:val="AF235C220AEA4540B98DA0949A50C5B4"/>
  </w:style>
  <w:style w:type="paragraph" w:customStyle="1" w:styleId="97211CB56098455E8C7FADA0283F3AC5">
    <w:name w:val="97211CB56098455E8C7FADA0283F3AC5"/>
  </w:style>
  <w:style w:type="paragraph" w:customStyle="1" w:styleId="D5AF9DD0DDBF40F1BE701899DB68F260">
    <w:name w:val="D5AF9DD0DDBF40F1BE701899DB68F260"/>
  </w:style>
  <w:style w:type="paragraph" w:customStyle="1" w:styleId="FF987583C0E640FF9786A566AA9CB11B">
    <w:name w:val="FF987583C0E640FF9786A566AA9CB11B"/>
  </w:style>
  <w:style w:type="paragraph" w:customStyle="1" w:styleId="ECB04A24C9644F91B58DAD810A833B0F">
    <w:name w:val="ECB04A24C9644F91B58DAD810A833B0F"/>
  </w:style>
  <w:style w:type="paragraph" w:customStyle="1" w:styleId="6B78439489244AE8BCA773BF329C1B83">
    <w:name w:val="6B78439489244AE8BCA773BF329C1B83"/>
  </w:style>
  <w:style w:type="paragraph" w:customStyle="1" w:styleId="2CC76439CEBC42268BD1FA22EC44E2A0">
    <w:name w:val="2CC76439CEBC42268BD1FA22EC44E2A0"/>
  </w:style>
  <w:style w:type="paragraph" w:customStyle="1" w:styleId="96DF9E2559A34E7D8A1B38B53791637F">
    <w:name w:val="96DF9E2559A34E7D8A1B38B53791637F"/>
  </w:style>
  <w:style w:type="paragraph" w:customStyle="1" w:styleId="C6B38867459C43F4895391B8B3C3F874">
    <w:name w:val="C6B38867459C43F4895391B8B3C3F874"/>
  </w:style>
  <w:style w:type="paragraph" w:customStyle="1" w:styleId="8B98A982FEB24137A7AE74F656B222E8">
    <w:name w:val="8B98A982FEB24137A7AE74F656B222E8"/>
  </w:style>
  <w:style w:type="paragraph" w:customStyle="1" w:styleId="B3B3783DD8A9485891DEF48BF2624171">
    <w:name w:val="B3B3783DD8A9485891DEF48BF2624171"/>
  </w:style>
  <w:style w:type="paragraph" w:customStyle="1" w:styleId="AD5CC8CCFB154B788C851699BD1B29F1">
    <w:name w:val="AD5CC8CCFB154B788C851699BD1B29F1"/>
  </w:style>
  <w:style w:type="paragraph" w:customStyle="1" w:styleId="2B9DFDF9B1F74D9D939D277BEF634891">
    <w:name w:val="2B9DFDF9B1F74D9D939D277BEF634891"/>
  </w:style>
  <w:style w:type="paragraph" w:customStyle="1" w:styleId="962E22EC2F9D4CF8AC46FC21C3FE8F55">
    <w:name w:val="962E22EC2F9D4CF8AC46FC21C3FE8F55"/>
  </w:style>
  <w:style w:type="paragraph" w:customStyle="1" w:styleId="A04571C02B974FEEB47C8BDA294AF445">
    <w:name w:val="A04571C02B974FEEB47C8BDA294AF445"/>
  </w:style>
  <w:style w:type="paragraph" w:customStyle="1" w:styleId="2D0A6B7B3A4342BE95B8682E45AD2CBF">
    <w:name w:val="2D0A6B7B3A4342BE95B8682E45AD2CBF"/>
  </w:style>
  <w:style w:type="paragraph" w:customStyle="1" w:styleId="240F1E399ACE48FFB888DF8C89CD1FD3">
    <w:name w:val="240F1E399ACE48FFB888DF8C89CD1FD3"/>
  </w:style>
  <w:style w:type="paragraph" w:customStyle="1" w:styleId="94BC0BC55CE74ED9AC254CE0D186866A">
    <w:name w:val="94BC0BC55CE74ED9AC254CE0D186866A"/>
  </w:style>
  <w:style w:type="paragraph" w:customStyle="1" w:styleId="62AA71CC8DE4446B849B06A174432005">
    <w:name w:val="62AA71CC8DE4446B849B06A174432005"/>
  </w:style>
  <w:style w:type="paragraph" w:customStyle="1" w:styleId="A4F65D45760E4539A1AE7478F9986350">
    <w:name w:val="A4F65D45760E4539A1AE7478F9986350"/>
  </w:style>
  <w:style w:type="paragraph" w:customStyle="1" w:styleId="975E085B6F284158BABD701B75D0A63D">
    <w:name w:val="975E085B6F284158BABD701B75D0A63D"/>
  </w:style>
  <w:style w:type="paragraph" w:customStyle="1" w:styleId="34A0A62765CE4412A057568F1BBB392C">
    <w:name w:val="34A0A62765CE4412A057568F1BBB392C"/>
  </w:style>
  <w:style w:type="paragraph" w:customStyle="1" w:styleId="EE47BFE5061A43B297B32EB4F0577587">
    <w:name w:val="EE47BFE5061A43B297B32EB4F0577587"/>
  </w:style>
  <w:style w:type="paragraph" w:customStyle="1" w:styleId="A03526CBBFB64B2D932392F48025E51D">
    <w:name w:val="A03526CBBFB64B2D932392F48025E51D"/>
  </w:style>
  <w:style w:type="paragraph" w:customStyle="1" w:styleId="A35C37B936244CB9A6D7083948D010A1">
    <w:name w:val="A35C37B936244CB9A6D7083948D010A1"/>
  </w:style>
  <w:style w:type="paragraph" w:customStyle="1" w:styleId="9EC40BCBFE0648BF9DE3563E8C5D3E30">
    <w:name w:val="9EC40BCBFE0648BF9DE3563E8C5D3E30"/>
  </w:style>
  <w:style w:type="paragraph" w:customStyle="1" w:styleId="72FAAB0AE75C46B7964240420176935F">
    <w:name w:val="72FAAB0AE75C46B7964240420176935F"/>
  </w:style>
  <w:style w:type="paragraph" w:customStyle="1" w:styleId="8C17F7F1C37F4EEE81937B36ADACF71A">
    <w:name w:val="8C17F7F1C37F4EEE81937B36ADACF71A"/>
  </w:style>
  <w:style w:type="paragraph" w:customStyle="1" w:styleId="2BA12548723143C084CA1CB3F2BE9888">
    <w:name w:val="2BA12548723143C084CA1CB3F2BE9888"/>
  </w:style>
  <w:style w:type="paragraph" w:customStyle="1" w:styleId="5CB23015E5CD4DD49018CD237120F4E2">
    <w:name w:val="5CB23015E5CD4DD49018CD237120F4E2"/>
  </w:style>
  <w:style w:type="paragraph" w:customStyle="1" w:styleId="CD4274AF87D24D3FA3195D41A4E72E78">
    <w:name w:val="CD4274AF87D24D3FA3195D41A4E72E78"/>
  </w:style>
  <w:style w:type="paragraph" w:customStyle="1" w:styleId="41A76A55392446FDAF91AF65DB0F52F0">
    <w:name w:val="41A76A55392446FDAF91AF65DB0F52F0"/>
  </w:style>
  <w:style w:type="paragraph" w:customStyle="1" w:styleId="EA24167B768B477186F7FC787241D273">
    <w:name w:val="EA24167B768B477186F7FC787241D273"/>
  </w:style>
  <w:style w:type="paragraph" w:customStyle="1" w:styleId="0AA8A7A8027242F3A8DF32237420719E">
    <w:name w:val="0AA8A7A8027242F3A8DF32237420719E"/>
  </w:style>
  <w:style w:type="paragraph" w:customStyle="1" w:styleId="C3144333A92943C09C1DDC1796EEA1CA">
    <w:name w:val="C3144333A92943C09C1DDC1796EEA1CA"/>
  </w:style>
  <w:style w:type="paragraph" w:customStyle="1" w:styleId="DA80E4DF89E84A82BBEBB930D03202AD">
    <w:name w:val="DA80E4DF89E84A82BBEBB930D03202AD"/>
  </w:style>
  <w:style w:type="paragraph" w:customStyle="1" w:styleId="75CEC08D18A94E0D8BD0219043FC34E9">
    <w:name w:val="75CEC08D18A94E0D8BD0219043FC34E9"/>
  </w:style>
  <w:style w:type="paragraph" w:customStyle="1" w:styleId="CEDAB127966D4AE5A83287DD8F358A58">
    <w:name w:val="CEDAB127966D4AE5A83287DD8F358A58"/>
  </w:style>
  <w:style w:type="paragraph" w:customStyle="1" w:styleId="A1C7AC5BDAFE4BCCB97DD47384966E24">
    <w:name w:val="A1C7AC5BDAFE4BCCB97DD47384966E24"/>
  </w:style>
  <w:style w:type="paragraph" w:customStyle="1" w:styleId="B45B8D4AAE0C4AFE9199FE01A939A66E">
    <w:name w:val="B45B8D4AAE0C4AFE9199FE01A939A66E"/>
  </w:style>
  <w:style w:type="paragraph" w:customStyle="1" w:styleId="300D976E17154554A3E307F3DB150B6F">
    <w:name w:val="300D976E17154554A3E307F3DB150B6F"/>
  </w:style>
  <w:style w:type="paragraph" w:customStyle="1" w:styleId="453D99134F4A40599C8CC2A10B87DF0A">
    <w:name w:val="453D99134F4A40599C8CC2A10B87DF0A"/>
  </w:style>
  <w:style w:type="paragraph" w:customStyle="1" w:styleId="D4650EAFDF2546D494C6951F25662C88">
    <w:name w:val="D4650EAFDF2546D494C6951F25662C88"/>
  </w:style>
  <w:style w:type="paragraph" w:customStyle="1" w:styleId="DD2B6304660944279B7B0405F8545DD7">
    <w:name w:val="DD2B6304660944279B7B0405F8545DD7"/>
  </w:style>
  <w:style w:type="paragraph" w:customStyle="1" w:styleId="34D0A397C9364A3FB28B190A85F2ECBC">
    <w:name w:val="34D0A397C9364A3FB28B190A85F2ECBC"/>
  </w:style>
  <w:style w:type="paragraph" w:customStyle="1" w:styleId="7D607078210B4BD3B4709FEA146217F0">
    <w:name w:val="7D607078210B4BD3B4709FEA146217F0"/>
  </w:style>
  <w:style w:type="paragraph" w:customStyle="1" w:styleId="4C5DF29E8EF046949318E26822A46AE7">
    <w:name w:val="4C5DF29E8EF046949318E26822A46AE7"/>
  </w:style>
  <w:style w:type="paragraph" w:customStyle="1" w:styleId="8AA58EFB9AEF44BCBF9E8AE19214AEAD">
    <w:name w:val="8AA58EFB9AEF44BCBF9E8AE19214AEAD"/>
    <w:rsid w:val="00D9153D"/>
  </w:style>
  <w:style w:type="paragraph" w:customStyle="1" w:styleId="6E3CB2AA9F9F497EAA8029C021E1632E">
    <w:name w:val="6E3CB2AA9F9F497EAA8029C021E1632E"/>
    <w:rsid w:val="00D9153D"/>
  </w:style>
  <w:style w:type="paragraph" w:customStyle="1" w:styleId="5DDEF652739C4258A4463DACFE43D3EE">
    <w:name w:val="5DDEF652739C4258A4463DACFE43D3EE"/>
    <w:rsid w:val="00D9153D"/>
  </w:style>
  <w:style w:type="paragraph" w:customStyle="1" w:styleId="3EEDE2BCC9CC4D1E82336FA6BDB06EE6">
    <w:name w:val="3EEDE2BCC9CC4D1E82336FA6BDB06EE6"/>
    <w:rsid w:val="00D9153D"/>
  </w:style>
  <w:style w:type="paragraph" w:customStyle="1" w:styleId="26D2CEE988794EDF8CBD875190F44770">
    <w:name w:val="26D2CEE988794EDF8CBD875190F44770"/>
    <w:rsid w:val="00D9153D"/>
  </w:style>
  <w:style w:type="paragraph" w:customStyle="1" w:styleId="D7B34BE7A63A4AB1BAB7FED0040110EC">
    <w:name w:val="D7B34BE7A63A4AB1BAB7FED0040110EC"/>
    <w:rsid w:val="00D9153D"/>
  </w:style>
  <w:style w:type="paragraph" w:customStyle="1" w:styleId="03D6B6C4272B477B944FEFCBAC433EA8">
    <w:name w:val="03D6B6C4272B477B944FEFCBAC433EA8"/>
    <w:rsid w:val="00D9153D"/>
  </w:style>
  <w:style w:type="paragraph" w:customStyle="1" w:styleId="2EC5913B34FB4E01B64B5CC46A3034BA">
    <w:name w:val="2EC5913B34FB4E01B64B5CC46A3034BA"/>
    <w:rsid w:val="00D9153D"/>
  </w:style>
  <w:style w:type="paragraph" w:customStyle="1" w:styleId="73F11C3C5FF140A1B5A01153DC4AEA2D">
    <w:name w:val="73F11C3C5FF140A1B5A01153DC4AEA2D"/>
    <w:rsid w:val="00D9153D"/>
  </w:style>
  <w:style w:type="paragraph" w:customStyle="1" w:styleId="AB9408127539400BB1EF660C4D654124">
    <w:name w:val="AB9408127539400BB1EF660C4D654124"/>
    <w:rsid w:val="00D9153D"/>
  </w:style>
  <w:style w:type="paragraph" w:customStyle="1" w:styleId="0DE787AB8AA94C0BB16BF964CACE1592">
    <w:name w:val="0DE787AB8AA94C0BB16BF964CACE1592"/>
    <w:rsid w:val="00D9153D"/>
  </w:style>
  <w:style w:type="paragraph" w:customStyle="1" w:styleId="7FD5378F83E64B6C86A5C879C33EE5FC">
    <w:name w:val="7FD5378F83E64B6C86A5C879C33EE5FC"/>
    <w:rsid w:val="00D9153D"/>
  </w:style>
  <w:style w:type="paragraph" w:customStyle="1" w:styleId="0C7ACC37A970465AA8BD7DEBD3EF85E2">
    <w:name w:val="0C7ACC37A970465AA8BD7DEBD3EF85E2"/>
    <w:rsid w:val="00D9153D"/>
  </w:style>
  <w:style w:type="paragraph" w:customStyle="1" w:styleId="8AEBD880E4C043D5ABBAB5C5A07584F1">
    <w:name w:val="8AEBD880E4C043D5ABBAB5C5A07584F1"/>
    <w:rsid w:val="00D9153D"/>
  </w:style>
  <w:style w:type="paragraph" w:customStyle="1" w:styleId="C8F5244E0F904BAD8D0CDBE41F83B919">
    <w:name w:val="C8F5244E0F904BAD8D0CDBE41F83B919"/>
    <w:rsid w:val="00D9153D"/>
  </w:style>
  <w:style w:type="paragraph" w:customStyle="1" w:styleId="97CE7DC662B44FD6B7484BF46797232E">
    <w:name w:val="97CE7DC662B44FD6B7484BF46797232E"/>
    <w:rsid w:val="00D9153D"/>
  </w:style>
  <w:style w:type="paragraph" w:customStyle="1" w:styleId="823A66A5206B46DC8EB3ED7977A4D8A3">
    <w:name w:val="823A66A5206B46DC8EB3ED7977A4D8A3"/>
    <w:rsid w:val="00D9153D"/>
  </w:style>
  <w:style w:type="paragraph" w:customStyle="1" w:styleId="9235AA2AE16046D39FD8747F0394141D">
    <w:name w:val="9235AA2AE16046D39FD8747F0394141D"/>
    <w:rsid w:val="00D9153D"/>
  </w:style>
  <w:style w:type="paragraph" w:customStyle="1" w:styleId="FAC27C9D2D234D0185997059B1D220BB">
    <w:name w:val="FAC27C9D2D234D0185997059B1D220BB"/>
    <w:rsid w:val="00D9153D"/>
  </w:style>
  <w:style w:type="paragraph" w:customStyle="1" w:styleId="ABB6EE60057F44EC91439FC20F0FDA59">
    <w:name w:val="ABB6EE60057F44EC91439FC20F0FDA59"/>
    <w:rsid w:val="00D9153D"/>
  </w:style>
  <w:style w:type="paragraph" w:customStyle="1" w:styleId="CCADF037C1044AA09B4F9E934DABDB7C">
    <w:name w:val="CCADF037C1044AA09B4F9E934DABDB7C"/>
    <w:rsid w:val="00D9153D"/>
  </w:style>
  <w:style w:type="paragraph" w:customStyle="1" w:styleId="FDAD7FFD9CAF470BA15BF1B2BA5DD2BF">
    <w:name w:val="FDAD7FFD9CAF470BA15BF1B2BA5DD2BF"/>
    <w:rsid w:val="00D9153D"/>
  </w:style>
  <w:style w:type="paragraph" w:customStyle="1" w:styleId="F65424A8B9664B5F859499E181B006B4">
    <w:name w:val="F65424A8B9664B5F859499E181B006B4"/>
    <w:rsid w:val="00D9153D"/>
  </w:style>
  <w:style w:type="paragraph" w:customStyle="1" w:styleId="EEBEDC3247AB45279A3561AC23EB22BF">
    <w:name w:val="EEBEDC3247AB45279A3561AC23EB22BF"/>
    <w:rsid w:val="00D9153D"/>
  </w:style>
  <w:style w:type="paragraph" w:customStyle="1" w:styleId="E11E72A7A2AA4C858680E5408ADC2895">
    <w:name w:val="E11E72A7A2AA4C858680E5408ADC2895"/>
    <w:rsid w:val="00D9153D"/>
  </w:style>
  <w:style w:type="paragraph" w:customStyle="1" w:styleId="F09C14E5F1C2402CB5E3C672AA43D6C4">
    <w:name w:val="F09C14E5F1C2402CB5E3C672AA43D6C4"/>
    <w:rsid w:val="00D9153D"/>
  </w:style>
  <w:style w:type="paragraph" w:customStyle="1" w:styleId="2FD5DCFFB417452CB31CA1BA811C27BB">
    <w:name w:val="2FD5DCFFB417452CB31CA1BA811C27BB"/>
    <w:rsid w:val="00D9153D"/>
  </w:style>
  <w:style w:type="paragraph" w:customStyle="1" w:styleId="007C5A807B19487580438B34B41E2CD8">
    <w:name w:val="007C5A807B19487580438B34B41E2CD8"/>
    <w:rsid w:val="00D9153D"/>
  </w:style>
  <w:style w:type="paragraph" w:customStyle="1" w:styleId="030FB7CD596745A4A6C33A143812E51E">
    <w:name w:val="030FB7CD596745A4A6C33A143812E51E"/>
    <w:rsid w:val="00D9153D"/>
  </w:style>
  <w:style w:type="paragraph" w:customStyle="1" w:styleId="3BDA25CAC4AE4DE5914BDB7B7A097260">
    <w:name w:val="3BDA25CAC4AE4DE5914BDB7B7A097260"/>
    <w:rsid w:val="00D9153D"/>
  </w:style>
  <w:style w:type="paragraph" w:customStyle="1" w:styleId="BFBA8E1F5EF7422E80CD74452024A193">
    <w:name w:val="BFBA8E1F5EF7422E80CD74452024A193"/>
    <w:rsid w:val="00D9153D"/>
  </w:style>
  <w:style w:type="paragraph" w:customStyle="1" w:styleId="4771974BF86D493393C3F73C76AA8F67">
    <w:name w:val="4771974BF86D493393C3F73C76AA8F67"/>
    <w:rsid w:val="00D9153D"/>
  </w:style>
  <w:style w:type="paragraph" w:customStyle="1" w:styleId="28F381BB90BE4CF0B1E374975077CAD8">
    <w:name w:val="28F381BB90BE4CF0B1E374975077CAD8"/>
    <w:rsid w:val="00D9153D"/>
  </w:style>
  <w:style w:type="paragraph" w:customStyle="1" w:styleId="6EF074A616EE4072979D963D08707B10">
    <w:name w:val="6EF074A616EE4072979D963D08707B10"/>
    <w:rsid w:val="00D9153D"/>
  </w:style>
  <w:style w:type="paragraph" w:customStyle="1" w:styleId="23309B16FE7F47C49A36677734B7D82A">
    <w:name w:val="23309B16FE7F47C49A36677734B7D82A"/>
    <w:rsid w:val="00D9153D"/>
  </w:style>
  <w:style w:type="paragraph" w:customStyle="1" w:styleId="3FB02F8070734CBE9601351B9B215647">
    <w:name w:val="3FB02F8070734CBE9601351B9B215647"/>
    <w:rsid w:val="00D9153D"/>
  </w:style>
  <w:style w:type="paragraph" w:customStyle="1" w:styleId="AE20CE786B8947A99B06B547894289F7">
    <w:name w:val="AE20CE786B8947A99B06B547894289F7"/>
    <w:rsid w:val="00D9153D"/>
  </w:style>
  <w:style w:type="paragraph" w:customStyle="1" w:styleId="718A8AC910CA43419B8D0B0FD9E1E94D">
    <w:name w:val="718A8AC910CA43419B8D0B0FD9E1E94D"/>
    <w:rsid w:val="00D9153D"/>
  </w:style>
  <w:style w:type="paragraph" w:customStyle="1" w:styleId="0A6E3DED0DB14B8183FF64F1A756CBB8">
    <w:name w:val="0A6E3DED0DB14B8183FF64F1A756CBB8"/>
    <w:rsid w:val="00D9153D"/>
  </w:style>
  <w:style w:type="paragraph" w:customStyle="1" w:styleId="E08D54297F114AD2876B5E4C346AB5F7">
    <w:name w:val="E08D54297F114AD2876B5E4C346AB5F7"/>
    <w:rsid w:val="00D9153D"/>
  </w:style>
  <w:style w:type="paragraph" w:customStyle="1" w:styleId="F16FAF81FBF347B7BCECFE134537B111">
    <w:name w:val="F16FAF81FBF347B7BCECFE134537B111"/>
    <w:rsid w:val="00D9153D"/>
  </w:style>
  <w:style w:type="paragraph" w:customStyle="1" w:styleId="6D9134DE6F6347288807A9D4612FC7FC">
    <w:name w:val="6D9134DE6F6347288807A9D4612FC7FC"/>
    <w:rsid w:val="00D9153D"/>
  </w:style>
  <w:style w:type="paragraph" w:customStyle="1" w:styleId="1A46E78D34774056A83A8ABC09A2DA2C">
    <w:name w:val="1A46E78D34774056A83A8ABC09A2DA2C"/>
    <w:rsid w:val="00D9153D"/>
  </w:style>
  <w:style w:type="paragraph" w:customStyle="1" w:styleId="6B2C9AAEF73D419DB3542896C4ABB8F7">
    <w:name w:val="6B2C9AAEF73D419DB3542896C4ABB8F7"/>
    <w:rsid w:val="00D9153D"/>
  </w:style>
  <w:style w:type="paragraph" w:customStyle="1" w:styleId="3507C8B5B2DF46328B52A555DD77D25D">
    <w:name w:val="3507C8B5B2DF46328B52A555DD77D25D"/>
    <w:rsid w:val="00D9153D"/>
  </w:style>
  <w:style w:type="paragraph" w:customStyle="1" w:styleId="D9FD796C8F884B2899570A5AB4BC6989">
    <w:name w:val="D9FD796C8F884B2899570A5AB4BC6989"/>
    <w:rsid w:val="00AF67E4"/>
  </w:style>
  <w:style w:type="paragraph" w:customStyle="1" w:styleId="AB2BB85EBA87462195E635B99663E9F6">
    <w:name w:val="AB2BB85EBA87462195E635B99663E9F6"/>
    <w:rsid w:val="00AF67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План проектного взаимодействия.dotx</Template>
  <TotalTime>0</TotalTime>
  <Pages>13</Pages>
  <Words>1022</Words>
  <Characters>5829</Characters>
  <Application>Microsoft Office Word</Application>
  <DocSecurity>0</DocSecurity>
  <Lines>48</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Alisher Khasanov</dc:creator>
  <cp:keywords>REPORT</cp:keywords>
  <cp:lastModifiedBy>Leopard</cp:lastModifiedBy>
  <cp:revision>2</cp:revision>
  <dcterms:created xsi:type="dcterms:W3CDTF">2020-05-10T18:11:00Z</dcterms:created>
  <dcterms:modified xsi:type="dcterms:W3CDTF">2020-05-10T18:11:00Z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